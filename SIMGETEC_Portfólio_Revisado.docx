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4BF88F" w14:textId="77777777" w:rsidR="00341319" w:rsidRPr="00712505" w:rsidRDefault="00341319" w:rsidP="003E3218">
      <w:pPr>
        <w:jc w:val="center"/>
        <w:rPr>
          <w:b/>
          <w:sz w:val="28"/>
        </w:rPr>
      </w:pPr>
      <w:bookmarkStart w:id="0" w:name="_Hlk530402091"/>
      <w:bookmarkEnd w:id="0"/>
      <w:r w:rsidRPr="00712505">
        <w:rPr>
          <w:b/>
          <w:sz w:val="28"/>
        </w:rPr>
        <w:t>CENTRO ESTADUAL DE EDUCAÇÃO TECNOLÓGICA</w:t>
      </w:r>
      <w:r w:rsidR="0054479D" w:rsidRPr="00712505">
        <w:rPr>
          <w:b/>
          <w:sz w:val="28"/>
        </w:rPr>
        <w:br/>
      </w:r>
      <w:r w:rsidRPr="00712505">
        <w:rPr>
          <w:b/>
          <w:sz w:val="28"/>
        </w:rPr>
        <w:t>PAULA SOUZA</w:t>
      </w:r>
    </w:p>
    <w:p w14:paraId="708B3F57" w14:textId="77777777" w:rsidR="00341319" w:rsidRPr="00712505" w:rsidRDefault="00341319" w:rsidP="003E3218">
      <w:pPr>
        <w:jc w:val="center"/>
        <w:rPr>
          <w:b/>
          <w:sz w:val="28"/>
        </w:rPr>
      </w:pPr>
      <w:r w:rsidRPr="00712505">
        <w:rPr>
          <w:b/>
          <w:sz w:val="28"/>
        </w:rPr>
        <w:t>FACULDADE DE TECNOLOGIA DE CARAPICUÍBA</w:t>
      </w:r>
    </w:p>
    <w:p w14:paraId="2909F20E" w14:textId="77777777" w:rsidR="00465077" w:rsidRPr="00712505" w:rsidRDefault="00465077" w:rsidP="003E3218">
      <w:pPr>
        <w:jc w:val="center"/>
        <w:rPr>
          <w:b/>
          <w:sz w:val="28"/>
        </w:rPr>
      </w:pPr>
    </w:p>
    <w:p w14:paraId="7D97C9E4" w14:textId="77777777" w:rsidR="00341319" w:rsidRPr="00712505" w:rsidRDefault="00341319" w:rsidP="003E3218">
      <w:pPr>
        <w:jc w:val="center"/>
        <w:rPr>
          <w:b/>
          <w:sz w:val="28"/>
        </w:rPr>
      </w:pPr>
      <w:r w:rsidRPr="00712505">
        <w:rPr>
          <w:b/>
          <w:sz w:val="28"/>
        </w:rPr>
        <w:t>Curso Sup</w:t>
      </w:r>
      <w:r w:rsidR="00AD5CE1" w:rsidRPr="00712505">
        <w:rPr>
          <w:b/>
          <w:sz w:val="28"/>
        </w:rPr>
        <w:t>erior de Tecnologia Sistemas para Internet</w:t>
      </w:r>
    </w:p>
    <w:p w14:paraId="4329229E" w14:textId="77777777" w:rsidR="00341319" w:rsidRPr="00712505" w:rsidRDefault="00341319" w:rsidP="003E3218">
      <w:pPr>
        <w:jc w:val="center"/>
        <w:rPr>
          <w:b/>
          <w:sz w:val="28"/>
        </w:rPr>
      </w:pPr>
    </w:p>
    <w:p w14:paraId="1C21EBBB" w14:textId="77777777" w:rsidR="00341319" w:rsidRPr="00712505" w:rsidRDefault="00341319" w:rsidP="003E3218">
      <w:pPr>
        <w:jc w:val="center"/>
        <w:rPr>
          <w:b/>
          <w:sz w:val="28"/>
        </w:rPr>
      </w:pPr>
    </w:p>
    <w:p w14:paraId="5C5D20BA" w14:textId="77777777" w:rsidR="00AD5CE1" w:rsidRPr="00712505" w:rsidRDefault="00AD5CE1" w:rsidP="003E3218">
      <w:pPr>
        <w:jc w:val="center"/>
        <w:rPr>
          <w:b/>
          <w:sz w:val="28"/>
        </w:rPr>
      </w:pPr>
    </w:p>
    <w:p w14:paraId="7BBD5775" w14:textId="77777777" w:rsidR="00AD5CE1" w:rsidRPr="00712505" w:rsidRDefault="00AD5CE1" w:rsidP="003E3218">
      <w:pPr>
        <w:jc w:val="center"/>
        <w:rPr>
          <w:b/>
          <w:sz w:val="28"/>
        </w:rPr>
      </w:pPr>
    </w:p>
    <w:p w14:paraId="29D1262E" w14:textId="77777777" w:rsidR="00AE5019" w:rsidRPr="00712505" w:rsidRDefault="00143635" w:rsidP="003E3218">
      <w:pPr>
        <w:jc w:val="center"/>
        <w:rPr>
          <w:b/>
          <w:sz w:val="28"/>
        </w:rPr>
      </w:pPr>
      <w:r w:rsidRPr="00712505">
        <w:rPr>
          <w:b/>
          <w:sz w:val="28"/>
        </w:rPr>
        <w:t>Marilson dos Santos</w:t>
      </w:r>
    </w:p>
    <w:p w14:paraId="57B28428" w14:textId="77777777" w:rsidR="00341319" w:rsidRPr="00712505" w:rsidRDefault="00341319" w:rsidP="003E3218">
      <w:pPr>
        <w:jc w:val="center"/>
        <w:rPr>
          <w:b/>
          <w:sz w:val="28"/>
        </w:rPr>
      </w:pPr>
    </w:p>
    <w:p w14:paraId="7684DD60" w14:textId="77777777" w:rsidR="00AE5019" w:rsidRPr="00712505" w:rsidRDefault="00AE5019" w:rsidP="003E3218">
      <w:pPr>
        <w:jc w:val="center"/>
        <w:rPr>
          <w:b/>
          <w:sz w:val="28"/>
        </w:rPr>
      </w:pPr>
    </w:p>
    <w:p w14:paraId="622DACD3" w14:textId="77777777" w:rsidR="00AE5019" w:rsidRPr="00712505" w:rsidRDefault="00AE5019" w:rsidP="003E3218">
      <w:pPr>
        <w:jc w:val="center"/>
        <w:rPr>
          <w:b/>
          <w:sz w:val="28"/>
        </w:rPr>
      </w:pPr>
    </w:p>
    <w:p w14:paraId="0D4C0BB9" w14:textId="77777777" w:rsidR="00330C0F" w:rsidRPr="00712505" w:rsidRDefault="00330C0F" w:rsidP="003E3218">
      <w:pPr>
        <w:jc w:val="center"/>
        <w:rPr>
          <w:b/>
          <w:sz w:val="28"/>
        </w:rPr>
      </w:pPr>
    </w:p>
    <w:p w14:paraId="396A6F5B" w14:textId="77777777" w:rsidR="00C7457E" w:rsidRPr="00712505" w:rsidRDefault="00C7457E" w:rsidP="003E3218">
      <w:pPr>
        <w:jc w:val="center"/>
        <w:rPr>
          <w:b/>
          <w:sz w:val="16"/>
        </w:rPr>
      </w:pPr>
    </w:p>
    <w:p w14:paraId="433EC3E9" w14:textId="77777777" w:rsidR="00341319" w:rsidRPr="00712505" w:rsidRDefault="00C7457E" w:rsidP="003E3218">
      <w:pPr>
        <w:jc w:val="center"/>
        <w:rPr>
          <w:b/>
          <w:sz w:val="28"/>
        </w:rPr>
      </w:pPr>
      <w:r w:rsidRPr="00712505">
        <w:rPr>
          <w:b/>
          <w:sz w:val="28"/>
        </w:rPr>
        <w:t>PORTFÓLIO</w:t>
      </w:r>
    </w:p>
    <w:p w14:paraId="59EE90EB" w14:textId="77777777" w:rsidR="00341319" w:rsidRPr="00712505" w:rsidRDefault="00341319" w:rsidP="003E3218">
      <w:pPr>
        <w:tabs>
          <w:tab w:val="left" w:pos="7889"/>
        </w:tabs>
        <w:jc w:val="left"/>
        <w:rPr>
          <w:b/>
          <w:sz w:val="28"/>
        </w:rPr>
      </w:pPr>
    </w:p>
    <w:p w14:paraId="303A67F4" w14:textId="77777777" w:rsidR="00330C0F" w:rsidRPr="00712505" w:rsidRDefault="00330C0F" w:rsidP="003E3218">
      <w:pPr>
        <w:jc w:val="center"/>
        <w:rPr>
          <w:b/>
          <w:sz w:val="28"/>
        </w:rPr>
      </w:pPr>
    </w:p>
    <w:p w14:paraId="4BB2DAA6" w14:textId="77777777" w:rsidR="00330C0F" w:rsidRPr="00712505" w:rsidRDefault="00330C0F" w:rsidP="003E3218">
      <w:pPr>
        <w:jc w:val="center"/>
        <w:rPr>
          <w:b/>
          <w:sz w:val="28"/>
        </w:rPr>
      </w:pPr>
    </w:p>
    <w:p w14:paraId="277AF86F" w14:textId="77777777" w:rsidR="00AD5CE1" w:rsidRPr="00712505" w:rsidRDefault="00AD5CE1" w:rsidP="003E3218">
      <w:pPr>
        <w:jc w:val="center"/>
        <w:rPr>
          <w:b/>
          <w:sz w:val="28"/>
        </w:rPr>
      </w:pPr>
    </w:p>
    <w:p w14:paraId="339983E8" w14:textId="77777777" w:rsidR="00AD5CE1" w:rsidRPr="00712505" w:rsidRDefault="00AD5CE1" w:rsidP="003E3218">
      <w:pPr>
        <w:jc w:val="center"/>
        <w:rPr>
          <w:b/>
          <w:sz w:val="28"/>
        </w:rPr>
      </w:pPr>
    </w:p>
    <w:p w14:paraId="23661CFF" w14:textId="77777777" w:rsidR="00AD5CE1" w:rsidRPr="00712505" w:rsidRDefault="00AD5CE1" w:rsidP="003E3218">
      <w:pPr>
        <w:jc w:val="center"/>
        <w:rPr>
          <w:b/>
          <w:sz w:val="28"/>
        </w:rPr>
      </w:pPr>
    </w:p>
    <w:p w14:paraId="1F732194" w14:textId="77777777" w:rsidR="00330C0F" w:rsidRPr="00712505" w:rsidRDefault="00330C0F" w:rsidP="003E3218">
      <w:pPr>
        <w:jc w:val="center"/>
        <w:rPr>
          <w:b/>
          <w:sz w:val="28"/>
        </w:rPr>
      </w:pPr>
    </w:p>
    <w:p w14:paraId="1EDBF46C" w14:textId="77777777" w:rsidR="00143635" w:rsidRPr="00712505" w:rsidRDefault="00143635" w:rsidP="003E3218">
      <w:pPr>
        <w:jc w:val="center"/>
        <w:rPr>
          <w:b/>
          <w:sz w:val="28"/>
        </w:rPr>
      </w:pPr>
    </w:p>
    <w:p w14:paraId="773C9BE9" w14:textId="77777777" w:rsidR="00143635" w:rsidRPr="00712505" w:rsidRDefault="00143635" w:rsidP="003E3218">
      <w:pPr>
        <w:jc w:val="center"/>
        <w:rPr>
          <w:b/>
          <w:sz w:val="28"/>
        </w:rPr>
      </w:pPr>
    </w:p>
    <w:p w14:paraId="6B364130" w14:textId="77777777" w:rsidR="00143635" w:rsidRPr="00712505" w:rsidRDefault="00143635" w:rsidP="003E3218">
      <w:pPr>
        <w:jc w:val="center"/>
        <w:rPr>
          <w:b/>
          <w:sz w:val="28"/>
        </w:rPr>
      </w:pPr>
    </w:p>
    <w:p w14:paraId="1B6FBEE8" w14:textId="77777777" w:rsidR="00341319" w:rsidRPr="00712505" w:rsidRDefault="00341319" w:rsidP="003E3218">
      <w:pPr>
        <w:jc w:val="center"/>
        <w:rPr>
          <w:b/>
          <w:sz w:val="28"/>
        </w:rPr>
      </w:pPr>
      <w:r w:rsidRPr="00712505">
        <w:rPr>
          <w:b/>
          <w:sz w:val="28"/>
        </w:rPr>
        <w:t>CARAPICUÍBA</w:t>
      </w:r>
    </w:p>
    <w:p w14:paraId="28FB967C" w14:textId="77777777" w:rsidR="00AE5019" w:rsidRPr="00712505" w:rsidRDefault="00AD5CE1" w:rsidP="003E3218">
      <w:pPr>
        <w:jc w:val="center"/>
        <w:rPr>
          <w:b/>
          <w:sz w:val="28"/>
          <w:szCs w:val="28"/>
        </w:rPr>
      </w:pPr>
      <w:r w:rsidRPr="00712505">
        <w:rPr>
          <w:b/>
          <w:sz w:val="28"/>
          <w:szCs w:val="28"/>
        </w:rPr>
        <w:t>2018</w:t>
      </w:r>
    </w:p>
    <w:p w14:paraId="56C8E278" w14:textId="77777777" w:rsidR="00465077" w:rsidRPr="00712505" w:rsidRDefault="00465077" w:rsidP="003E3218">
      <w:pPr>
        <w:jc w:val="center"/>
        <w:rPr>
          <w:b/>
          <w:sz w:val="28"/>
        </w:rPr>
      </w:pPr>
    </w:p>
    <w:p w14:paraId="73A5041C" w14:textId="77777777" w:rsidR="00371250" w:rsidRPr="00712505" w:rsidRDefault="00143635" w:rsidP="003E3218">
      <w:pPr>
        <w:jc w:val="center"/>
        <w:rPr>
          <w:b/>
          <w:sz w:val="28"/>
          <w:szCs w:val="28"/>
        </w:rPr>
      </w:pPr>
      <w:r w:rsidRPr="00712505">
        <w:rPr>
          <w:b/>
          <w:sz w:val="28"/>
          <w:szCs w:val="28"/>
        </w:rPr>
        <w:t>Marilson dos Santos</w:t>
      </w:r>
    </w:p>
    <w:p w14:paraId="1C9BA34E" w14:textId="77777777" w:rsidR="00371250" w:rsidRPr="00712505" w:rsidRDefault="00371250" w:rsidP="003E3218">
      <w:pPr>
        <w:jc w:val="center"/>
        <w:rPr>
          <w:b/>
          <w:sz w:val="28"/>
        </w:rPr>
      </w:pPr>
    </w:p>
    <w:p w14:paraId="19D4A800" w14:textId="77777777" w:rsidR="00465077" w:rsidRPr="00712505" w:rsidRDefault="00465077" w:rsidP="00996F82">
      <w:pPr>
        <w:tabs>
          <w:tab w:val="left" w:pos="690"/>
        </w:tabs>
        <w:rPr>
          <w:b/>
          <w:sz w:val="28"/>
        </w:rPr>
      </w:pPr>
    </w:p>
    <w:p w14:paraId="0E3DD87A" w14:textId="77777777" w:rsidR="00465077" w:rsidRPr="00712505" w:rsidRDefault="00465077" w:rsidP="003E3218">
      <w:pPr>
        <w:jc w:val="center"/>
        <w:rPr>
          <w:b/>
          <w:sz w:val="28"/>
        </w:rPr>
      </w:pPr>
    </w:p>
    <w:p w14:paraId="75A676F1" w14:textId="77777777" w:rsidR="00330C0F" w:rsidRPr="00712505" w:rsidRDefault="00330C0F" w:rsidP="003E3218">
      <w:pPr>
        <w:jc w:val="center"/>
        <w:rPr>
          <w:b/>
          <w:sz w:val="28"/>
        </w:rPr>
      </w:pPr>
    </w:p>
    <w:p w14:paraId="0E2DE55A" w14:textId="77777777" w:rsidR="00330C0F" w:rsidRPr="00712505" w:rsidRDefault="00330C0F" w:rsidP="003E3218">
      <w:pPr>
        <w:jc w:val="center"/>
        <w:rPr>
          <w:b/>
          <w:sz w:val="28"/>
        </w:rPr>
      </w:pPr>
    </w:p>
    <w:p w14:paraId="11C47375" w14:textId="77777777" w:rsidR="00C7457E" w:rsidRPr="00712505" w:rsidRDefault="00C7457E" w:rsidP="003E3218">
      <w:pPr>
        <w:jc w:val="center"/>
        <w:rPr>
          <w:b/>
          <w:sz w:val="28"/>
        </w:rPr>
      </w:pPr>
      <w:r w:rsidRPr="00712505">
        <w:rPr>
          <w:b/>
          <w:sz w:val="28"/>
        </w:rPr>
        <w:t>PORTFÓLIO</w:t>
      </w:r>
    </w:p>
    <w:p w14:paraId="388E071A" w14:textId="77777777" w:rsidR="00465077" w:rsidRPr="00712505" w:rsidRDefault="00465077" w:rsidP="003E3218">
      <w:pPr>
        <w:jc w:val="center"/>
        <w:rPr>
          <w:b/>
          <w:sz w:val="28"/>
        </w:rPr>
      </w:pPr>
    </w:p>
    <w:p w14:paraId="3BB341BE" w14:textId="77777777" w:rsidR="00465077" w:rsidRPr="00712505" w:rsidRDefault="00465077" w:rsidP="003E3218">
      <w:pPr>
        <w:jc w:val="center"/>
        <w:rPr>
          <w:b/>
          <w:sz w:val="28"/>
        </w:rPr>
      </w:pPr>
    </w:p>
    <w:p w14:paraId="66EDF2EF" w14:textId="77777777" w:rsidR="00465077" w:rsidRPr="00712505" w:rsidRDefault="00465077" w:rsidP="003E3218">
      <w:pPr>
        <w:jc w:val="center"/>
        <w:rPr>
          <w:b/>
          <w:sz w:val="28"/>
        </w:rPr>
      </w:pPr>
    </w:p>
    <w:p w14:paraId="518D9DA7" w14:textId="77777777" w:rsidR="00465077" w:rsidRPr="00712505" w:rsidRDefault="00465077" w:rsidP="003E3218">
      <w:pPr>
        <w:jc w:val="center"/>
        <w:rPr>
          <w:b/>
          <w:sz w:val="28"/>
        </w:rPr>
      </w:pPr>
    </w:p>
    <w:p w14:paraId="40E5FFE9" w14:textId="77777777" w:rsidR="00341319" w:rsidRPr="00712505" w:rsidRDefault="00341319" w:rsidP="009C57DF">
      <w:pPr>
        <w:ind w:left="5103"/>
        <w:rPr>
          <w:b/>
          <w:sz w:val="22"/>
        </w:rPr>
      </w:pPr>
      <w:r w:rsidRPr="00712505">
        <w:rPr>
          <w:b/>
          <w:sz w:val="22"/>
        </w:rPr>
        <w:t xml:space="preserve">Trabalho apresentado ao Curso </w:t>
      </w:r>
      <w:r w:rsidR="00590E8F" w:rsidRPr="00712505">
        <w:rPr>
          <w:b/>
          <w:sz w:val="22"/>
        </w:rPr>
        <w:t>Super</w:t>
      </w:r>
      <w:r w:rsidR="00AD5CE1" w:rsidRPr="00712505">
        <w:rPr>
          <w:b/>
          <w:sz w:val="22"/>
        </w:rPr>
        <w:t>ior de Tecnologia em Sistemas para Internet d</w:t>
      </w:r>
      <w:r w:rsidR="00590E8F" w:rsidRPr="00712505">
        <w:rPr>
          <w:b/>
          <w:sz w:val="22"/>
        </w:rPr>
        <w:t xml:space="preserve">a Fatec Carapicuíba, </w:t>
      </w:r>
      <w:r w:rsidRPr="00712505">
        <w:rPr>
          <w:b/>
          <w:sz w:val="22"/>
        </w:rPr>
        <w:t xml:space="preserve">orientado pelo </w:t>
      </w:r>
      <w:r w:rsidR="007829A5" w:rsidRPr="00712505">
        <w:rPr>
          <w:b/>
          <w:sz w:val="22"/>
        </w:rPr>
        <w:t>Prof.ª Ma. Beronalda Messias da Silva</w:t>
      </w:r>
      <w:r w:rsidR="00AD5CE1" w:rsidRPr="00712505">
        <w:rPr>
          <w:b/>
          <w:sz w:val="22"/>
        </w:rPr>
        <w:t xml:space="preserve">, como requisito para obtenção do título de </w:t>
      </w:r>
      <w:r w:rsidR="00C7457E" w:rsidRPr="00712505">
        <w:rPr>
          <w:b/>
          <w:sz w:val="22"/>
        </w:rPr>
        <w:t>tecnólogo</w:t>
      </w:r>
      <w:r w:rsidRPr="00712505">
        <w:rPr>
          <w:b/>
          <w:sz w:val="22"/>
        </w:rPr>
        <w:t>.</w:t>
      </w:r>
    </w:p>
    <w:p w14:paraId="52976B3B" w14:textId="77777777" w:rsidR="009C57DF" w:rsidRPr="00712505" w:rsidRDefault="009C57DF" w:rsidP="009C57DF">
      <w:pPr>
        <w:ind w:left="5103"/>
        <w:rPr>
          <w:b/>
          <w:sz w:val="22"/>
        </w:rPr>
      </w:pPr>
    </w:p>
    <w:p w14:paraId="15F98B41" w14:textId="77777777" w:rsidR="009C57DF" w:rsidRPr="00712505" w:rsidRDefault="009C57DF" w:rsidP="009C57DF">
      <w:pPr>
        <w:ind w:left="5103"/>
        <w:rPr>
          <w:b/>
          <w:sz w:val="22"/>
        </w:rPr>
      </w:pPr>
    </w:p>
    <w:p w14:paraId="216007C5" w14:textId="77777777" w:rsidR="009C57DF" w:rsidRPr="00712505" w:rsidRDefault="009C57DF" w:rsidP="009C57DF">
      <w:pPr>
        <w:ind w:left="5103"/>
        <w:rPr>
          <w:b/>
          <w:sz w:val="22"/>
        </w:rPr>
      </w:pPr>
    </w:p>
    <w:p w14:paraId="7C16CB28" w14:textId="77777777" w:rsidR="007829A5" w:rsidRPr="00712505" w:rsidRDefault="007829A5" w:rsidP="003E3218">
      <w:pPr>
        <w:jc w:val="center"/>
        <w:rPr>
          <w:b/>
          <w:sz w:val="28"/>
        </w:rPr>
      </w:pPr>
    </w:p>
    <w:p w14:paraId="117CBF63" w14:textId="77777777" w:rsidR="007829A5" w:rsidRPr="00712505" w:rsidRDefault="007829A5" w:rsidP="003E3218">
      <w:pPr>
        <w:jc w:val="center"/>
        <w:rPr>
          <w:b/>
          <w:sz w:val="28"/>
        </w:rPr>
      </w:pPr>
    </w:p>
    <w:p w14:paraId="79C6E432" w14:textId="77777777" w:rsidR="007829A5" w:rsidRPr="00712505" w:rsidRDefault="007829A5" w:rsidP="003E3218">
      <w:pPr>
        <w:jc w:val="center"/>
        <w:rPr>
          <w:b/>
          <w:sz w:val="28"/>
        </w:rPr>
      </w:pPr>
    </w:p>
    <w:p w14:paraId="5E2D4AF2" w14:textId="77777777" w:rsidR="007829A5" w:rsidRPr="00712505" w:rsidRDefault="007829A5" w:rsidP="003E3218">
      <w:pPr>
        <w:jc w:val="center"/>
        <w:rPr>
          <w:b/>
          <w:sz w:val="28"/>
        </w:rPr>
      </w:pPr>
    </w:p>
    <w:p w14:paraId="0AA11EA1" w14:textId="77777777" w:rsidR="007829A5" w:rsidRPr="00712505" w:rsidRDefault="007829A5" w:rsidP="003E3218">
      <w:pPr>
        <w:jc w:val="center"/>
        <w:rPr>
          <w:b/>
          <w:sz w:val="28"/>
        </w:rPr>
      </w:pPr>
    </w:p>
    <w:p w14:paraId="6220AB80" w14:textId="77777777" w:rsidR="007829A5" w:rsidRPr="00712505" w:rsidRDefault="007829A5" w:rsidP="003E3218">
      <w:pPr>
        <w:jc w:val="center"/>
        <w:rPr>
          <w:b/>
          <w:sz w:val="28"/>
        </w:rPr>
      </w:pPr>
    </w:p>
    <w:p w14:paraId="1A60435D" w14:textId="77777777" w:rsidR="00341319" w:rsidRPr="00712505" w:rsidRDefault="00341319" w:rsidP="003E3218">
      <w:pPr>
        <w:jc w:val="center"/>
        <w:rPr>
          <w:b/>
          <w:sz w:val="28"/>
        </w:rPr>
      </w:pPr>
      <w:r w:rsidRPr="00712505">
        <w:rPr>
          <w:b/>
          <w:sz w:val="28"/>
        </w:rPr>
        <w:t>CARAPICUÍBA</w:t>
      </w:r>
    </w:p>
    <w:p w14:paraId="7A0515E8" w14:textId="77777777" w:rsidR="007F7359" w:rsidRPr="00712505" w:rsidRDefault="00465077" w:rsidP="00677393">
      <w:pPr>
        <w:jc w:val="center"/>
        <w:rPr>
          <w:b/>
          <w:sz w:val="28"/>
        </w:rPr>
      </w:pPr>
      <w:r w:rsidRPr="00712505">
        <w:rPr>
          <w:b/>
          <w:sz w:val="28"/>
        </w:rPr>
        <w:t>2018</w:t>
      </w:r>
      <w:r w:rsidR="00341319" w:rsidRPr="00712505">
        <w:rPr>
          <w:b/>
          <w:sz w:val="28"/>
        </w:rPr>
        <w:br w:type="page"/>
      </w:r>
    </w:p>
    <w:sdt>
      <w:sdtPr>
        <w:rPr>
          <w:rFonts w:ascii="Arial" w:eastAsia="Times New Roman" w:hAnsi="Arial" w:cs="Times New Roman"/>
          <w:color w:val="auto"/>
          <w:sz w:val="24"/>
          <w:szCs w:val="24"/>
        </w:rPr>
        <w:id w:val="17373521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265E4B" w14:textId="77777777" w:rsidR="00F03614" w:rsidRPr="00712505" w:rsidRDefault="00F03614">
          <w:pPr>
            <w:pStyle w:val="CabealhodoSumrio"/>
            <w:rPr>
              <w:rFonts w:ascii="Arial" w:hAnsi="Arial" w:cs="Arial"/>
              <w:b/>
              <w:color w:val="auto"/>
            </w:rPr>
          </w:pPr>
          <w:r w:rsidRPr="00712505">
            <w:rPr>
              <w:rFonts w:ascii="Arial" w:hAnsi="Arial" w:cs="Arial"/>
              <w:b/>
              <w:color w:val="auto"/>
            </w:rPr>
            <w:t>Sumário</w:t>
          </w:r>
        </w:p>
        <w:p w14:paraId="4AFC2435" w14:textId="77777777" w:rsidR="00F03614" w:rsidRPr="00712505" w:rsidRDefault="00F03614">
          <w:pPr>
            <w:pStyle w:val="Sumrio1"/>
            <w:rPr>
              <w:rFonts w:eastAsiaTheme="minorEastAsia" w:cs="Arial"/>
              <w:bCs w:val="0"/>
              <w:noProof/>
              <w:sz w:val="22"/>
              <w:szCs w:val="22"/>
            </w:rPr>
          </w:pPr>
          <w:r w:rsidRPr="00712505">
            <w:rPr>
              <w:rFonts w:cs="Arial"/>
              <w:b/>
            </w:rPr>
            <w:fldChar w:fldCharType="begin"/>
          </w:r>
          <w:r w:rsidRPr="00712505">
            <w:rPr>
              <w:rFonts w:cs="Arial"/>
              <w:b/>
            </w:rPr>
            <w:instrText xml:space="preserve"> TOC \o "1-3" \h \z \u </w:instrText>
          </w:r>
          <w:r w:rsidRPr="00712505">
            <w:rPr>
              <w:rFonts w:cs="Arial"/>
              <w:b/>
            </w:rPr>
            <w:fldChar w:fldCharType="separate"/>
          </w:r>
          <w:hyperlink w:anchor="_Toc530601624" w:history="1">
            <w:r w:rsidRPr="00712505">
              <w:rPr>
                <w:rStyle w:val="Hyperlink"/>
                <w:rFonts w:cs="Arial"/>
                <w:noProof/>
                <w:color w:val="auto"/>
              </w:rPr>
              <w:t>1</w:t>
            </w:r>
            <w:r w:rsidR="00557E1D" w:rsidRPr="00712505">
              <w:rPr>
                <w:rFonts w:eastAsiaTheme="minorEastAsia" w:cs="Arial"/>
                <w:bCs w:val="0"/>
                <w:noProof/>
                <w:sz w:val="22"/>
                <w:szCs w:val="22"/>
              </w:rPr>
              <w:t xml:space="preserve"> </w:t>
            </w:r>
            <w:r w:rsidRPr="00712505">
              <w:rPr>
                <w:rStyle w:val="Hyperlink"/>
                <w:rFonts w:cs="Arial"/>
                <w:noProof/>
                <w:color w:val="auto"/>
              </w:rPr>
              <w:t>APRESENTAÇÃO</w:t>
            </w:r>
            <w:r w:rsidRPr="00712505">
              <w:rPr>
                <w:rFonts w:cs="Arial"/>
                <w:noProof/>
                <w:webHidden/>
              </w:rPr>
              <w:tab/>
            </w:r>
            <w:r w:rsidRPr="00712505">
              <w:rPr>
                <w:rFonts w:cs="Arial"/>
                <w:noProof/>
                <w:webHidden/>
              </w:rPr>
              <w:fldChar w:fldCharType="begin"/>
            </w:r>
            <w:r w:rsidRPr="00712505">
              <w:rPr>
                <w:rFonts w:cs="Arial"/>
                <w:noProof/>
                <w:webHidden/>
              </w:rPr>
              <w:instrText xml:space="preserve"> PAGEREF _Toc530601624 \h </w:instrText>
            </w:r>
            <w:r w:rsidRPr="00712505">
              <w:rPr>
                <w:rFonts w:cs="Arial"/>
                <w:noProof/>
                <w:webHidden/>
              </w:rPr>
            </w:r>
            <w:r w:rsidRPr="00712505">
              <w:rPr>
                <w:rFonts w:cs="Arial"/>
                <w:noProof/>
                <w:webHidden/>
              </w:rPr>
              <w:fldChar w:fldCharType="separate"/>
            </w:r>
            <w:r w:rsidR="0048411C" w:rsidRPr="00712505">
              <w:rPr>
                <w:rFonts w:cs="Arial"/>
                <w:noProof/>
                <w:webHidden/>
              </w:rPr>
              <w:t>4</w:t>
            </w:r>
            <w:r w:rsidRPr="00712505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4605F19A" w14:textId="77777777" w:rsidR="00F03614" w:rsidRPr="00712505" w:rsidRDefault="007A6510">
          <w:pPr>
            <w:pStyle w:val="Sumrio2"/>
            <w:tabs>
              <w:tab w:val="right" w:leader="dot" w:pos="9062"/>
            </w:tabs>
            <w:rPr>
              <w:rFonts w:eastAsiaTheme="minorEastAsia" w:cs="Arial"/>
              <w:iCs w:val="0"/>
              <w:noProof/>
              <w:sz w:val="22"/>
              <w:szCs w:val="22"/>
            </w:rPr>
          </w:pPr>
          <w:hyperlink w:anchor="_Toc530601625" w:history="1">
            <w:r w:rsidR="00F03614" w:rsidRPr="00712505">
              <w:rPr>
                <w:rStyle w:val="Hyperlink"/>
                <w:rFonts w:cs="Arial"/>
                <w:noProof/>
                <w:color w:val="auto"/>
              </w:rPr>
              <w:t>1.1 Desenvolvimento Pessoal.</w:t>
            </w:r>
            <w:r w:rsidR="00F03614" w:rsidRPr="00712505">
              <w:rPr>
                <w:rFonts w:cs="Arial"/>
                <w:noProof/>
                <w:webHidden/>
              </w:rPr>
              <w:tab/>
            </w:r>
            <w:r w:rsidR="00F03614" w:rsidRPr="00712505">
              <w:rPr>
                <w:rFonts w:cs="Arial"/>
                <w:noProof/>
                <w:webHidden/>
              </w:rPr>
              <w:fldChar w:fldCharType="begin"/>
            </w:r>
            <w:r w:rsidR="00F03614" w:rsidRPr="00712505">
              <w:rPr>
                <w:rFonts w:cs="Arial"/>
                <w:noProof/>
                <w:webHidden/>
              </w:rPr>
              <w:instrText xml:space="preserve"> PAGEREF _Toc530601625 \h </w:instrText>
            </w:r>
            <w:r w:rsidR="00F03614" w:rsidRPr="00712505">
              <w:rPr>
                <w:rFonts w:cs="Arial"/>
                <w:noProof/>
                <w:webHidden/>
              </w:rPr>
            </w:r>
            <w:r w:rsidR="00F03614" w:rsidRPr="00712505">
              <w:rPr>
                <w:rFonts w:cs="Arial"/>
                <w:noProof/>
                <w:webHidden/>
              </w:rPr>
              <w:fldChar w:fldCharType="separate"/>
            </w:r>
            <w:r w:rsidR="0048411C" w:rsidRPr="00712505">
              <w:rPr>
                <w:rFonts w:cs="Arial"/>
                <w:noProof/>
                <w:webHidden/>
              </w:rPr>
              <w:t>4</w:t>
            </w:r>
            <w:r w:rsidR="00F03614" w:rsidRPr="00712505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6D126D72" w14:textId="77777777" w:rsidR="00F03614" w:rsidRPr="00712505" w:rsidRDefault="007A6510">
          <w:pPr>
            <w:pStyle w:val="Sumrio2"/>
            <w:tabs>
              <w:tab w:val="right" w:leader="dot" w:pos="9062"/>
            </w:tabs>
            <w:rPr>
              <w:rFonts w:eastAsiaTheme="minorEastAsia" w:cs="Arial"/>
              <w:iCs w:val="0"/>
              <w:noProof/>
              <w:sz w:val="22"/>
              <w:szCs w:val="22"/>
            </w:rPr>
          </w:pPr>
          <w:hyperlink w:anchor="_Toc530601626" w:history="1">
            <w:r w:rsidR="00F03614" w:rsidRPr="00712505">
              <w:rPr>
                <w:rStyle w:val="Hyperlink"/>
                <w:rFonts w:cs="Arial"/>
                <w:noProof/>
                <w:color w:val="auto"/>
              </w:rPr>
              <w:t>1.2 Desenvolvimento Acadêmico.</w:t>
            </w:r>
            <w:r w:rsidR="00F03614" w:rsidRPr="00712505">
              <w:rPr>
                <w:rFonts w:cs="Arial"/>
                <w:noProof/>
                <w:webHidden/>
              </w:rPr>
              <w:tab/>
            </w:r>
            <w:r w:rsidR="00F03614" w:rsidRPr="00712505">
              <w:rPr>
                <w:rFonts w:cs="Arial"/>
                <w:noProof/>
                <w:webHidden/>
              </w:rPr>
              <w:fldChar w:fldCharType="begin"/>
            </w:r>
            <w:r w:rsidR="00F03614" w:rsidRPr="00712505">
              <w:rPr>
                <w:rFonts w:cs="Arial"/>
                <w:noProof/>
                <w:webHidden/>
              </w:rPr>
              <w:instrText xml:space="preserve"> PAGEREF _Toc530601626 \h </w:instrText>
            </w:r>
            <w:r w:rsidR="00F03614" w:rsidRPr="00712505">
              <w:rPr>
                <w:rFonts w:cs="Arial"/>
                <w:noProof/>
                <w:webHidden/>
              </w:rPr>
            </w:r>
            <w:r w:rsidR="00F03614" w:rsidRPr="00712505">
              <w:rPr>
                <w:rFonts w:cs="Arial"/>
                <w:noProof/>
                <w:webHidden/>
              </w:rPr>
              <w:fldChar w:fldCharType="separate"/>
            </w:r>
            <w:r w:rsidR="0048411C" w:rsidRPr="00712505">
              <w:rPr>
                <w:rFonts w:cs="Arial"/>
                <w:noProof/>
                <w:webHidden/>
              </w:rPr>
              <w:t>4</w:t>
            </w:r>
            <w:r w:rsidR="00F03614" w:rsidRPr="00712505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76FD99B5" w14:textId="77777777" w:rsidR="00F03614" w:rsidRPr="00712505" w:rsidRDefault="007A6510">
          <w:pPr>
            <w:pStyle w:val="Sumrio1"/>
            <w:rPr>
              <w:rFonts w:eastAsiaTheme="minorEastAsia" w:cs="Arial"/>
              <w:bCs w:val="0"/>
              <w:noProof/>
              <w:sz w:val="22"/>
              <w:szCs w:val="22"/>
            </w:rPr>
          </w:pPr>
          <w:hyperlink w:anchor="_Toc530601627" w:history="1">
            <w:r w:rsidR="00F03614" w:rsidRPr="00712505">
              <w:rPr>
                <w:rStyle w:val="Hyperlink"/>
                <w:rFonts w:cs="Arial"/>
                <w:noProof/>
                <w:color w:val="auto"/>
              </w:rPr>
              <w:t>2 O CURSO DE SISTEMA PARA INTERNET</w:t>
            </w:r>
            <w:r w:rsidR="00F03614" w:rsidRPr="00712505">
              <w:rPr>
                <w:rFonts w:cs="Arial"/>
                <w:noProof/>
                <w:webHidden/>
              </w:rPr>
              <w:tab/>
            </w:r>
            <w:r w:rsidR="00F03614" w:rsidRPr="00712505">
              <w:rPr>
                <w:rFonts w:cs="Arial"/>
                <w:noProof/>
                <w:webHidden/>
              </w:rPr>
              <w:fldChar w:fldCharType="begin"/>
            </w:r>
            <w:r w:rsidR="00F03614" w:rsidRPr="00712505">
              <w:rPr>
                <w:rFonts w:cs="Arial"/>
                <w:noProof/>
                <w:webHidden/>
              </w:rPr>
              <w:instrText xml:space="preserve"> PAGEREF _Toc530601627 \h </w:instrText>
            </w:r>
            <w:r w:rsidR="00F03614" w:rsidRPr="00712505">
              <w:rPr>
                <w:rFonts w:cs="Arial"/>
                <w:noProof/>
                <w:webHidden/>
              </w:rPr>
            </w:r>
            <w:r w:rsidR="00F03614" w:rsidRPr="00712505">
              <w:rPr>
                <w:rFonts w:cs="Arial"/>
                <w:noProof/>
                <w:webHidden/>
              </w:rPr>
              <w:fldChar w:fldCharType="separate"/>
            </w:r>
            <w:r w:rsidR="0048411C" w:rsidRPr="00712505">
              <w:rPr>
                <w:rFonts w:cs="Arial"/>
                <w:noProof/>
                <w:webHidden/>
              </w:rPr>
              <w:t>5</w:t>
            </w:r>
            <w:r w:rsidR="00F03614" w:rsidRPr="00712505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79FEB926" w14:textId="77777777" w:rsidR="00F03614" w:rsidRPr="00712505" w:rsidRDefault="007A6510">
          <w:pPr>
            <w:pStyle w:val="Sumrio1"/>
            <w:rPr>
              <w:rFonts w:eastAsiaTheme="minorEastAsia" w:cs="Arial"/>
              <w:bCs w:val="0"/>
              <w:noProof/>
              <w:sz w:val="22"/>
              <w:szCs w:val="22"/>
            </w:rPr>
          </w:pPr>
          <w:hyperlink w:anchor="_Toc530601628" w:history="1">
            <w:r w:rsidR="00F03614" w:rsidRPr="00712505">
              <w:rPr>
                <w:rStyle w:val="Hyperlink"/>
                <w:rFonts w:cs="Arial"/>
                <w:noProof/>
                <w:color w:val="auto"/>
              </w:rPr>
              <w:t>3 ENTREGA 1</w:t>
            </w:r>
            <w:r w:rsidR="00F03614" w:rsidRPr="00712505">
              <w:rPr>
                <w:rFonts w:cs="Arial"/>
                <w:noProof/>
                <w:webHidden/>
              </w:rPr>
              <w:tab/>
            </w:r>
            <w:r w:rsidR="00F03614" w:rsidRPr="00712505">
              <w:rPr>
                <w:rFonts w:cs="Arial"/>
                <w:noProof/>
                <w:webHidden/>
              </w:rPr>
              <w:fldChar w:fldCharType="begin"/>
            </w:r>
            <w:r w:rsidR="00F03614" w:rsidRPr="00712505">
              <w:rPr>
                <w:rFonts w:cs="Arial"/>
                <w:noProof/>
                <w:webHidden/>
              </w:rPr>
              <w:instrText xml:space="preserve"> PAGEREF _Toc530601628 \h </w:instrText>
            </w:r>
            <w:r w:rsidR="00F03614" w:rsidRPr="00712505">
              <w:rPr>
                <w:rFonts w:cs="Arial"/>
                <w:noProof/>
                <w:webHidden/>
              </w:rPr>
            </w:r>
            <w:r w:rsidR="00F03614" w:rsidRPr="00712505">
              <w:rPr>
                <w:rFonts w:cs="Arial"/>
                <w:noProof/>
                <w:webHidden/>
              </w:rPr>
              <w:fldChar w:fldCharType="separate"/>
            </w:r>
            <w:r w:rsidR="0048411C" w:rsidRPr="00712505">
              <w:rPr>
                <w:rFonts w:cs="Arial"/>
                <w:noProof/>
                <w:webHidden/>
              </w:rPr>
              <w:t>6</w:t>
            </w:r>
            <w:r w:rsidR="00F03614" w:rsidRPr="00712505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C11E582" w14:textId="77777777" w:rsidR="00F03614" w:rsidRPr="00712505" w:rsidRDefault="007A6510">
          <w:pPr>
            <w:pStyle w:val="Sumrio1"/>
            <w:rPr>
              <w:rFonts w:eastAsiaTheme="minorEastAsia" w:cs="Arial"/>
              <w:bCs w:val="0"/>
              <w:noProof/>
              <w:sz w:val="22"/>
              <w:szCs w:val="22"/>
            </w:rPr>
          </w:pPr>
          <w:hyperlink w:anchor="_Toc530601629" w:history="1">
            <w:r w:rsidR="00F03614" w:rsidRPr="00712505">
              <w:rPr>
                <w:rStyle w:val="Hyperlink"/>
                <w:rFonts w:cs="Arial"/>
                <w:noProof/>
                <w:color w:val="auto"/>
              </w:rPr>
              <w:t>4 ENTREGA 2</w:t>
            </w:r>
            <w:r w:rsidR="00F03614" w:rsidRPr="00712505">
              <w:rPr>
                <w:rFonts w:cs="Arial"/>
                <w:noProof/>
                <w:webHidden/>
              </w:rPr>
              <w:tab/>
            </w:r>
            <w:r w:rsidR="00F03614" w:rsidRPr="00712505">
              <w:rPr>
                <w:rFonts w:cs="Arial"/>
                <w:noProof/>
                <w:webHidden/>
              </w:rPr>
              <w:fldChar w:fldCharType="begin"/>
            </w:r>
            <w:r w:rsidR="00F03614" w:rsidRPr="00712505">
              <w:rPr>
                <w:rFonts w:cs="Arial"/>
                <w:noProof/>
                <w:webHidden/>
              </w:rPr>
              <w:instrText xml:space="preserve"> PAGEREF _Toc530601629 \h </w:instrText>
            </w:r>
            <w:r w:rsidR="00F03614" w:rsidRPr="00712505">
              <w:rPr>
                <w:rFonts w:cs="Arial"/>
                <w:noProof/>
                <w:webHidden/>
              </w:rPr>
            </w:r>
            <w:r w:rsidR="00F03614" w:rsidRPr="00712505">
              <w:rPr>
                <w:rFonts w:cs="Arial"/>
                <w:noProof/>
                <w:webHidden/>
              </w:rPr>
              <w:fldChar w:fldCharType="separate"/>
            </w:r>
            <w:r w:rsidR="0048411C" w:rsidRPr="00712505">
              <w:rPr>
                <w:rFonts w:cs="Arial"/>
                <w:noProof/>
                <w:webHidden/>
              </w:rPr>
              <w:t>12</w:t>
            </w:r>
            <w:r w:rsidR="00F03614" w:rsidRPr="00712505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159E8C10" w14:textId="77777777" w:rsidR="00F03614" w:rsidRPr="00712505" w:rsidRDefault="007A6510">
          <w:pPr>
            <w:pStyle w:val="Sumrio1"/>
            <w:rPr>
              <w:rFonts w:eastAsiaTheme="minorEastAsia" w:cs="Arial"/>
              <w:bCs w:val="0"/>
              <w:noProof/>
              <w:sz w:val="22"/>
              <w:szCs w:val="22"/>
            </w:rPr>
          </w:pPr>
          <w:hyperlink w:anchor="_Toc530601630" w:history="1">
            <w:r w:rsidR="00F03614" w:rsidRPr="00712505">
              <w:rPr>
                <w:rStyle w:val="Hyperlink"/>
                <w:rFonts w:cs="Arial"/>
                <w:noProof/>
                <w:color w:val="auto"/>
              </w:rPr>
              <w:t>5 ENTREGA 3</w:t>
            </w:r>
            <w:r w:rsidR="00F03614" w:rsidRPr="00712505">
              <w:rPr>
                <w:rFonts w:cs="Arial"/>
                <w:noProof/>
                <w:webHidden/>
              </w:rPr>
              <w:tab/>
            </w:r>
            <w:r w:rsidR="00F03614" w:rsidRPr="00712505">
              <w:rPr>
                <w:rFonts w:cs="Arial"/>
                <w:noProof/>
                <w:webHidden/>
              </w:rPr>
              <w:fldChar w:fldCharType="begin"/>
            </w:r>
            <w:r w:rsidR="00F03614" w:rsidRPr="00712505">
              <w:rPr>
                <w:rFonts w:cs="Arial"/>
                <w:noProof/>
                <w:webHidden/>
              </w:rPr>
              <w:instrText xml:space="preserve"> PAGEREF _Toc530601630 \h </w:instrText>
            </w:r>
            <w:r w:rsidR="00F03614" w:rsidRPr="00712505">
              <w:rPr>
                <w:rFonts w:cs="Arial"/>
                <w:noProof/>
                <w:webHidden/>
              </w:rPr>
            </w:r>
            <w:r w:rsidR="00F03614" w:rsidRPr="00712505">
              <w:rPr>
                <w:rFonts w:cs="Arial"/>
                <w:noProof/>
                <w:webHidden/>
              </w:rPr>
              <w:fldChar w:fldCharType="separate"/>
            </w:r>
            <w:r w:rsidR="0048411C" w:rsidRPr="00712505">
              <w:rPr>
                <w:rFonts w:cs="Arial"/>
                <w:noProof/>
                <w:webHidden/>
              </w:rPr>
              <w:t>16</w:t>
            </w:r>
            <w:r w:rsidR="00F03614" w:rsidRPr="00712505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7E700180" w14:textId="77777777" w:rsidR="00F03614" w:rsidRPr="00712505" w:rsidRDefault="007A6510">
          <w:pPr>
            <w:pStyle w:val="Sumrio1"/>
            <w:rPr>
              <w:rFonts w:eastAsiaTheme="minorEastAsia" w:cs="Arial"/>
              <w:bCs w:val="0"/>
              <w:noProof/>
              <w:sz w:val="22"/>
              <w:szCs w:val="22"/>
            </w:rPr>
          </w:pPr>
          <w:hyperlink w:anchor="_Toc530601631" w:history="1">
            <w:r w:rsidR="00F03614" w:rsidRPr="00712505">
              <w:rPr>
                <w:rStyle w:val="Hyperlink"/>
                <w:rFonts w:cs="Arial"/>
                <w:noProof/>
                <w:color w:val="auto"/>
              </w:rPr>
              <w:t>6 ENTREGA 4</w:t>
            </w:r>
            <w:r w:rsidR="00F03614" w:rsidRPr="00712505">
              <w:rPr>
                <w:rFonts w:cs="Arial"/>
                <w:noProof/>
                <w:webHidden/>
              </w:rPr>
              <w:tab/>
            </w:r>
            <w:r w:rsidR="00F03614" w:rsidRPr="00712505">
              <w:rPr>
                <w:rFonts w:cs="Arial"/>
                <w:noProof/>
                <w:webHidden/>
              </w:rPr>
              <w:fldChar w:fldCharType="begin"/>
            </w:r>
            <w:r w:rsidR="00F03614" w:rsidRPr="00712505">
              <w:rPr>
                <w:rFonts w:cs="Arial"/>
                <w:noProof/>
                <w:webHidden/>
              </w:rPr>
              <w:instrText xml:space="preserve"> PAGEREF _Toc530601631 \h </w:instrText>
            </w:r>
            <w:r w:rsidR="00F03614" w:rsidRPr="00712505">
              <w:rPr>
                <w:rFonts w:cs="Arial"/>
                <w:noProof/>
                <w:webHidden/>
              </w:rPr>
            </w:r>
            <w:r w:rsidR="00F03614" w:rsidRPr="00712505">
              <w:rPr>
                <w:rFonts w:cs="Arial"/>
                <w:noProof/>
                <w:webHidden/>
              </w:rPr>
              <w:fldChar w:fldCharType="separate"/>
            </w:r>
            <w:r w:rsidR="0048411C" w:rsidRPr="00712505">
              <w:rPr>
                <w:rFonts w:cs="Arial"/>
                <w:noProof/>
                <w:webHidden/>
              </w:rPr>
              <w:t>23</w:t>
            </w:r>
            <w:r w:rsidR="00F03614" w:rsidRPr="00712505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29F6747A" w14:textId="77777777" w:rsidR="00F03614" w:rsidRPr="00712505" w:rsidRDefault="007A6510">
          <w:pPr>
            <w:pStyle w:val="Sumrio1"/>
            <w:rPr>
              <w:rFonts w:eastAsiaTheme="minorEastAsia" w:cs="Arial"/>
              <w:bCs w:val="0"/>
              <w:noProof/>
              <w:sz w:val="22"/>
              <w:szCs w:val="22"/>
            </w:rPr>
          </w:pPr>
          <w:hyperlink w:anchor="_Toc530601632" w:history="1">
            <w:r w:rsidR="00F03614" w:rsidRPr="00712505">
              <w:rPr>
                <w:rStyle w:val="Hyperlink"/>
                <w:rFonts w:cs="Arial"/>
                <w:noProof/>
                <w:color w:val="auto"/>
              </w:rPr>
              <w:t>7 ENTREGA 5</w:t>
            </w:r>
            <w:r w:rsidR="00F03614" w:rsidRPr="00712505">
              <w:rPr>
                <w:rFonts w:cs="Arial"/>
                <w:noProof/>
                <w:webHidden/>
              </w:rPr>
              <w:tab/>
            </w:r>
            <w:r w:rsidR="00F03614" w:rsidRPr="00712505">
              <w:rPr>
                <w:rFonts w:cs="Arial"/>
                <w:noProof/>
                <w:webHidden/>
              </w:rPr>
              <w:fldChar w:fldCharType="begin"/>
            </w:r>
            <w:r w:rsidR="00F03614" w:rsidRPr="00712505">
              <w:rPr>
                <w:rFonts w:cs="Arial"/>
                <w:noProof/>
                <w:webHidden/>
              </w:rPr>
              <w:instrText xml:space="preserve"> PAGEREF _Toc530601632 \h </w:instrText>
            </w:r>
            <w:r w:rsidR="00F03614" w:rsidRPr="00712505">
              <w:rPr>
                <w:rFonts w:cs="Arial"/>
                <w:noProof/>
                <w:webHidden/>
              </w:rPr>
            </w:r>
            <w:r w:rsidR="00F03614" w:rsidRPr="00712505">
              <w:rPr>
                <w:rFonts w:cs="Arial"/>
                <w:noProof/>
                <w:webHidden/>
              </w:rPr>
              <w:fldChar w:fldCharType="separate"/>
            </w:r>
            <w:r w:rsidR="0048411C" w:rsidRPr="00712505">
              <w:rPr>
                <w:rFonts w:cs="Arial"/>
                <w:noProof/>
                <w:webHidden/>
              </w:rPr>
              <w:t>33</w:t>
            </w:r>
            <w:r w:rsidR="00F03614" w:rsidRPr="00712505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6EDF323A" w14:textId="77777777" w:rsidR="00F03614" w:rsidRPr="00712505" w:rsidRDefault="007A6510">
          <w:pPr>
            <w:pStyle w:val="Sumrio1"/>
            <w:rPr>
              <w:rFonts w:eastAsiaTheme="minorEastAsia" w:cs="Arial"/>
              <w:bCs w:val="0"/>
              <w:noProof/>
              <w:sz w:val="22"/>
              <w:szCs w:val="22"/>
            </w:rPr>
          </w:pPr>
          <w:hyperlink w:anchor="_Toc530601633" w:history="1">
            <w:r w:rsidR="00F03614" w:rsidRPr="00712505">
              <w:rPr>
                <w:rStyle w:val="Hyperlink"/>
                <w:rFonts w:cs="Arial"/>
                <w:noProof/>
                <w:color w:val="auto"/>
              </w:rPr>
              <w:t>REFERÊNCIAS BIBLIOGRÁFICAS</w:t>
            </w:r>
            <w:r w:rsidR="00F03614" w:rsidRPr="00712505">
              <w:rPr>
                <w:rFonts w:cs="Arial"/>
                <w:noProof/>
                <w:webHidden/>
              </w:rPr>
              <w:tab/>
            </w:r>
            <w:r w:rsidR="00F03614" w:rsidRPr="00712505">
              <w:rPr>
                <w:rFonts w:cs="Arial"/>
                <w:noProof/>
                <w:webHidden/>
              </w:rPr>
              <w:fldChar w:fldCharType="begin"/>
            </w:r>
            <w:r w:rsidR="00F03614" w:rsidRPr="00712505">
              <w:rPr>
                <w:rFonts w:cs="Arial"/>
                <w:noProof/>
                <w:webHidden/>
              </w:rPr>
              <w:instrText xml:space="preserve"> PAGEREF _Toc530601633 \h </w:instrText>
            </w:r>
            <w:r w:rsidR="00F03614" w:rsidRPr="00712505">
              <w:rPr>
                <w:rFonts w:cs="Arial"/>
                <w:noProof/>
                <w:webHidden/>
              </w:rPr>
            </w:r>
            <w:r w:rsidR="00F03614" w:rsidRPr="00712505">
              <w:rPr>
                <w:rFonts w:cs="Arial"/>
                <w:noProof/>
                <w:webHidden/>
              </w:rPr>
              <w:fldChar w:fldCharType="separate"/>
            </w:r>
            <w:r w:rsidR="0048411C" w:rsidRPr="00712505">
              <w:rPr>
                <w:rFonts w:cs="Arial"/>
                <w:noProof/>
                <w:webHidden/>
              </w:rPr>
              <w:t>39</w:t>
            </w:r>
            <w:r w:rsidR="00F03614" w:rsidRPr="00712505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0396C6F9" w14:textId="77777777" w:rsidR="00F03614" w:rsidRPr="00712505" w:rsidRDefault="007A6510">
          <w:pPr>
            <w:pStyle w:val="Sumrio1"/>
            <w:rPr>
              <w:rFonts w:eastAsiaTheme="minorEastAsia" w:cs="Arial"/>
              <w:bCs w:val="0"/>
              <w:noProof/>
              <w:sz w:val="22"/>
              <w:szCs w:val="22"/>
            </w:rPr>
          </w:pPr>
          <w:hyperlink w:anchor="_Toc530601634" w:history="1">
            <w:r w:rsidR="00F03614" w:rsidRPr="00712505">
              <w:rPr>
                <w:rStyle w:val="Hyperlink"/>
                <w:rFonts w:cs="Arial"/>
                <w:noProof/>
                <w:color w:val="auto"/>
              </w:rPr>
              <w:t>GLOSSÁRIO</w:t>
            </w:r>
            <w:r w:rsidR="00F03614" w:rsidRPr="00712505">
              <w:rPr>
                <w:rFonts w:cs="Arial"/>
                <w:noProof/>
                <w:webHidden/>
              </w:rPr>
              <w:tab/>
            </w:r>
            <w:r w:rsidR="00F03614" w:rsidRPr="00712505">
              <w:rPr>
                <w:rFonts w:cs="Arial"/>
                <w:noProof/>
                <w:webHidden/>
              </w:rPr>
              <w:fldChar w:fldCharType="begin"/>
            </w:r>
            <w:r w:rsidR="00F03614" w:rsidRPr="00712505">
              <w:rPr>
                <w:rFonts w:cs="Arial"/>
                <w:noProof/>
                <w:webHidden/>
              </w:rPr>
              <w:instrText xml:space="preserve"> PAGEREF _Toc530601634 \h </w:instrText>
            </w:r>
            <w:r w:rsidR="00F03614" w:rsidRPr="00712505">
              <w:rPr>
                <w:rFonts w:cs="Arial"/>
                <w:noProof/>
                <w:webHidden/>
              </w:rPr>
            </w:r>
            <w:r w:rsidR="00F03614" w:rsidRPr="00712505">
              <w:rPr>
                <w:rFonts w:cs="Arial"/>
                <w:noProof/>
                <w:webHidden/>
              </w:rPr>
              <w:fldChar w:fldCharType="separate"/>
            </w:r>
            <w:r w:rsidR="0048411C" w:rsidRPr="00712505">
              <w:rPr>
                <w:rFonts w:cs="Arial"/>
                <w:noProof/>
                <w:webHidden/>
              </w:rPr>
              <w:t>41</w:t>
            </w:r>
            <w:r w:rsidR="00F03614" w:rsidRPr="00712505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4A5BE126" w14:textId="77777777" w:rsidR="00F03614" w:rsidRPr="00712505" w:rsidRDefault="00F03614">
          <w:r w:rsidRPr="00712505">
            <w:rPr>
              <w:rFonts w:cs="Arial"/>
              <w:b/>
              <w:bCs/>
            </w:rPr>
            <w:fldChar w:fldCharType="end"/>
          </w:r>
        </w:p>
      </w:sdtContent>
    </w:sdt>
    <w:p w14:paraId="41D94C77" w14:textId="77777777" w:rsidR="00347E64" w:rsidRPr="00712505" w:rsidRDefault="00347E64" w:rsidP="003E3218">
      <w:pPr>
        <w:rPr>
          <w:b/>
        </w:rPr>
      </w:pPr>
    </w:p>
    <w:p w14:paraId="48574D04" w14:textId="77777777" w:rsidR="00347E64" w:rsidRPr="00712505" w:rsidRDefault="00347E64" w:rsidP="003E3218">
      <w:pPr>
        <w:rPr>
          <w:b/>
        </w:rPr>
      </w:pPr>
    </w:p>
    <w:p w14:paraId="58327FD9" w14:textId="77777777" w:rsidR="00347E64" w:rsidRPr="00712505" w:rsidRDefault="00347E64" w:rsidP="003E3218">
      <w:pPr>
        <w:rPr>
          <w:b/>
          <w:sz w:val="16"/>
        </w:rPr>
      </w:pPr>
    </w:p>
    <w:p w14:paraId="245F892A" w14:textId="77777777" w:rsidR="00347E64" w:rsidRPr="00712505" w:rsidRDefault="00347E64" w:rsidP="003E3218">
      <w:pPr>
        <w:rPr>
          <w:b/>
          <w:sz w:val="16"/>
        </w:rPr>
      </w:pPr>
    </w:p>
    <w:p w14:paraId="001DE83A" w14:textId="77777777" w:rsidR="00347E64" w:rsidRPr="00712505" w:rsidRDefault="00347E64" w:rsidP="003E3218">
      <w:pPr>
        <w:rPr>
          <w:b/>
          <w:sz w:val="16"/>
        </w:rPr>
      </w:pPr>
    </w:p>
    <w:p w14:paraId="1662B5FD" w14:textId="77777777" w:rsidR="00347E64" w:rsidRPr="00712505" w:rsidRDefault="00347E64" w:rsidP="003E3218">
      <w:pPr>
        <w:rPr>
          <w:b/>
          <w:sz w:val="16"/>
        </w:rPr>
      </w:pPr>
    </w:p>
    <w:p w14:paraId="63EC783C" w14:textId="77777777" w:rsidR="00347E64" w:rsidRPr="00712505" w:rsidRDefault="00347E64" w:rsidP="003E3218">
      <w:pPr>
        <w:rPr>
          <w:b/>
          <w:sz w:val="16"/>
        </w:rPr>
      </w:pPr>
    </w:p>
    <w:p w14:paraId="01CD8F64" w14:textId="77777777" w:rsidR="00347E64" w:rsidRPr="00712505" w:rsidRDefault="00347E64" w:rsidP="003E3218">
      <w:pPr>
        <w:rPr>
          <w:b/>
          <w:sz w:val="16"/>
        </w:rPr>
      </w:pPr>
    </w:p>
    <w:p w14:paraId="4602A31B" w14:textId="77777777" w:rsidR="00347E64" w:rsidRPr="00712505" w:rsidRDefault="00347E64" w:rsidP="003E3218">
      <w:pPr>
        <w:rPr>
          <w:b/>
          <w:sz w:val="16"/>
        </w:rPr>
      </w:pPr>
    </w:p>
    <w:p w14:paraId="6E3809FE" w14:textId="77777777" w:rsidR="00347E64" w:rsidRPr="00712505" w:rsidRDefault="00347E64" w:rsidP="003E3218">
      <w:pPr>
        <w:rPr>
          <w:b/>
          <w:sz w:val="16"/>
        </w:rPr>
      </w:pPr>
    </w:p>
    <w:p w14:paraId="76E4352E" w14:textId="77777777" w:rsidR="00347E64" w:rsidRPr="00712505" w:rsidRDefault="00347E64" w:rsidP="003E3218">
      <w:pPr>
        <w:rPr>
          <w:b/>
          <w:sz w:val="16"/>
        </w:rPr>
      </w:pPr>
    </w:p>
    <w:p w14:paraId="2BD912BC" w14:textId="77777777" w:rsidR="00347E64" w:rsidRPr="00712505" w:rsidRDefault="00347E64" w:rsidP="003E3218">
      <w:pPr>
        <w:rPr>
          <w:b/>
          <w:sz w:val="16"/>
        </w:rPr>
      </w:pPr>
    </w:p>
    <w:p w14:paraId="41B074DD" w14:textId="77777777" w:rsidR="00347E64" w:rsidRPr="00712505" w:rsidRDefault="00347E64" w:rsidP="003E3218">
      <w:pPr>
        <w:rPr>
          <w:b/>
          <w:sz w:val="16"/>
        </w:rPr>
      </w:pPr>
    </w:p>
    <w:p w14:paraId="29800F77" w14:textId="77777777" w:rsidR="00347E64" w:rsidRPr="00712505" w:rsidRDefault="00347E64" w:rsidP="003E3218">
      <w:pPr>
        <w:rPr>
          <w:b/>
          <w:sz w:val="16"/>
        </w:rPr>
      </w:pPr>
    </w:p>
    <w:p w14:paraId="30DDFF27" w14:textId="77777777" w:rsidR="00347E64" w:rsidRPr="00712505" w:rsidRDefault="00347E64" w:rsidP="003E3218">
      <w:pPr>
        <w:rPr>
          <w:b/>
          <w:sz w:val="16"/>
        </w:rPr>
      </w:pPr>
    </w:p>
    <w:p w14:paraId="4F925A7A" w14:textId="77777777" w:rsidR="00347E64" w:rsidRPr="00712505" w:rsidRDefault="00347E64" w:rsidP="003E3218">
      <w:pPr>
        <w:rPr>
          <w:b/>
          <w:sz w:val="16"/>
        </w:rPr>
      </w:pPr>
    </w:p>
    <w:p w14:paraId="3CA5D5F5" w14:textId="77777777" w:rsidR="00347E64" w:rsidRPr="00712505" w:rsidRDefault="00347E64" w:rsidP="003E3218">
      <w:pPr>
        <w:rPr>
          <w:b/>
          <w:sz w:val="16"/>
        </w:rPr>
      </w:pPr>
    </w:p>
    <w:p w14:paraId="410DF776" w14:textId="77777777" w:rsidR="00347E64" w:rsidRPr="00712505" w:rsidRDefault="00347E64" w:rsidP="003E3218">
      <w:pPr>
        <w:rPr>
          <w:b/>
          <w:sz w:val="16"/>
        </w:rPr>
      </w:pPr>
    </w:p>
    <w:p w14:paraId="4FDB5371" w14:textId="77777777" w:rsidR="00347E64" w:rsidRPr="00712505" w:rsidRDefault="00347E64" w:rsidP="003E3218">
      <w:pPr>
        <w:rPr>
          <w:b/>
          <w:sz w:val="16"/>
        </w:rPr>
      </w:pPr>
    </w:p>
    <w:p w14:paraId="2C1CED45" w14:textId="77777777" w:rsidR="00347E64" w:rsidRPr="00712505" w:rsidRDefault="00347E64" w:rsidP="003E3218">
      <w:pPr>
        <w:rPr>
          <w:b/>
          <w:sz w:val="16"/>
        </w:rPr>
      </w:pPr>
    </w:p>
    <w:p w14:paraId="6CC73406" w14:textId="77777777" w:rsidR="00347E64" w:rsidRPr="00712505" w:rsidRDefault="00347E64" w:rsidP="003E3218">
      <w:pPr>
        <w:rPr>
          <w:b/>
          <w:sz w:val="16"/>
        </w:rPr>
      </w:pPr>
    </w:p>
    <w:p w14:paraId="3123C0B8" w14:textId="77777777" w:rsidR="00347E64" w:rsidRPr="00712505" w:rsidRDefault="00347E64" w:rsidP="003E3218">
      <w:pPr>
        <w:rPr>
          <w:b/>
          <w:sz w:val="16"/>
        </w:rPr>
      </w:pPr>
    </w:p>
    <w:p w14:paraId="43A5141B" w14:textId="77777777" w:rsidR="00AD18F6" w:rsidRPr="00712505" w:rsidRDefault="00AD18F6" w:rsidP="003E3218">
      <w:pPr>
        <w:pStyle w:val="Ttulo1"/>
        <w:rPr>
          <w:caps w:val="0"/>
        </w:rPr>
        <w:sectPr w:rsidR="00AD18F6" w:rsidRPr="00712505" w:rsidSect="00902E08">
          <w:headerReference w:type="default" r:id="rId8"/>
          <w:pgSz w:w="11907" w:h="16840" w:code="9"/>
          <w:pgMar w:top="1134" w:right="1134" w:bottom="1134" w:left="1701" w:header="709" w:footer="709" w:gutter="0"/>
          <w:cols w:space="708"/>
          <w:docGrid w:linePitch="360"/>
        </w:sectPr>
      </w:pPr>
      <w:bookmarkStart w:id="1" w:name="_Toc530601624"/>
    </w:p>
    <w:p w14:paraId="2F0131AB" w14:textId="77777777" w:rsidR="005515EB" w:rsidRPr="00712505" w:rsidRDefault="003C4664" w:rsidP="003E3218">
      <w:pPr>
        <w:pStyle w:val="Ttulo1"/>
        <w:rPr>
          <w:caps w:val="0"/>
        </w:rPr>
      </w:pPr>
      <w:r w:rsidRPr="00712505">
        <w:rPr>
          <w:caps w:val="0"/>
        </w:rPr>
        <w:lastRenderedPageBreak/>
        <w:t>APRESENTAÇÃO</w:t>
      </w:r>
      <w:bookmarkEnd w:id="1"/>
      <w:r w:rsidR="00320EA9" w:rsidRPr="00712505">
        <w:rPr>
          <w:caps w:val="0"/>
        </w:rPr>
        <w:t xml:space="preserve"> </w:t>
      </w:r>
    </w:p>
    <w:p w14:paraId="5BDB2923" w14:textId="77777777" w:rsidR="00320EA9" w:rsidRPr="00712505" w:rsidRDefault="00320EA9" w:rsidP="008F4F8E">
      <w:pPr>
        <w:pStyle w:val="Ttulo2"/>
        <w:numPr>
          <w:ilvl w:val="0"/>
          <w:numId w:val="0"/>
        </w:numPr>
      </w:pPr>
      <w:bookmarkStart w:id="2" w:name="_Toc530601625"/>
      <w:r w:rsidRPr="00712505">
        <w:t>1.1 Desenvolvimento Pessoal.</w:t>
      </w:r>
      <w:bookmarkEnd w:id="2"/>
    </w:p>
    <w:p w14:paraId="01C61084" w14:textId="77777777" w:rsidR="00053CED" w:rsidRPr="00712505" w:rsidRDefault="00053CED" w:rsidP="003E3218">
      <w:r w:rsidRPr="00712505">
        <w:t>Meu nome é Marilson dos Santos</w:t>
      </w:r>
      <w:r w:rsidR="007E0015" w:rsidRPr="00712505">
        <w:t>, tenho 27 anos, moro em Itapevi com minha mãe e irmãos. Sou altruísta, dinâmico e sempre me interessei por tecnologia, segurança da informação, Internet e pelas ciências exatas e computacionais. Desde cedo já tinha uma ideia de qual área escolher para obter uma profissão, como sempre me interessei pela informática</w:t>
      </w:r>
      <w:r w:rsidR="00E84D2A" w:rsidRPr="00712505">
        <w:t>,</w:t>
      </w:r>
      <w:r w:rsidR="007E0015" w:rsidRPr="00712505">
        <w:t xml:space="preserve"> comecei a trabalhar em uma Lan</w:t>
      </w:r>
      <w:r w:rsidR="00E875E7" w:rsidRPr="00712505">
        <w:t xml:space="preserve"> </w:t>
      </w:r>
      <w:r w:rsidR="007E0015" w:rsidRPr="00712505">
        <w:t xml:space="preserve">House em que eu frequentava quando </w:t>
      </w:r>
      <w:r w:rsidR="00E84D2A" w:rsidRPr="00712505">
        <w:t>era</w:t>
      </w:r>
      <w:r w:rsidR="007E0015" w:rsidRPr="00712505">
        <w:t xml:space="preserve"> adolescente</w:t>
      </w:r>
      <w:r w:rsidR="00E84D2A" w:rsidRPr="00712505">
        <w:t xml:space="preserve">, trabalhei durante um ano, logo depois comecei a trabalhar com eletrônica, algo mais técnico e desafiador, pois me ajudaria na época a aprimorar minhas habilidades técnicas na área da computação. Em 2015 decidi realizar o vestibular para o curso em Técnico em Informática, na  ETEC de Barueri, </w:t>
      </w:r>
      <w:r w:rsidR="00E875E7" w:rsidRPr="00712505">
        <w:t>a partir</w:t>
      </w:r>
      <w:r w:rsidR="00E84D2A" w:rsidRPr="00712505">
        <w:t xml:space="preserve"> de então</w:t>
      </w:r>
      <w:r w:rsidR="00E875E7" w:rsidRPr="00712505">
        <w:t>,</w:t>
      </w:r>
      <w:r w:rsidR="00E84D2A" w:rsidRPr="00712505">
        <w:t xml:space="preserve"> adquiri diversos conhecimentos de sistemas para internet, rede de computadores, sistemas operacionais, </w:t>
      </w:r>
      <w:r w:rsidR="00E875E7" w:rsidRPr="00712505">
        <w:t>desenvolvimento</w:t>
      </w:r>
      <w:r w:rsidR="00E84D2A" w:rsidRPr="00712505">
        <w:t xml:space="preserve"> web</w:t>
      </w:r>
      <w:r w:rsidR="00E875E7" w:rsidRPr="00712505">
        <w:t xml:space="preserve"> entre outros conhecimentos, que foram adquiridos a o longo do curso.</w:t>
      </w:r>
    </w:p>
    <w:p w14:paraId="2674418A" w14:textId="77777777" w:rsidR="008674C7" w:rsidRPr="00712505" w:rsidRDefault="00E875E7" w:rsidP="008674C7">
      <w:r w:rsidRPr="00712505">
        <w:t xml:space="preserve">Com a experiência adquirida no curso técnico resolvi escolher o curso de graduação que eu iria estudar, foi quando eu optei por estudar Sistema para Internet, na FATEC de Carapicuíba, pois está relacionado a minha área de interesse e dentro do meu perfil. O curso de </w:t>
      </w:r>
      <w:r w:rsidR="00F75A6E" w:rsidRPr="00712505">
        <w:t>S</w:t>
      </w:r>
      <w:r w:rsidRPr="00712505">
        <w:t xml:space="preserve">istema </w:t>
      </w:r>
      <w:r w:rsidR="00F75A6E" w:rsidRPr="00712505">
        <w:t xml:space="preserve">para Internet possui grandes possibilidades no mercado de trabalho com alto índice de empregabilidade e oferece uma carreira extremamente promissora, sendo uma área da ciência da computação, que permanece em alta, estando presente em diversos setores da economia, seja ela, hospitalar, automobilística, financeira </w:t>
      </w:r>
      <w:r w:rsidR="000F4267" w:rsidRPr="00712505">
        <w:t>ou</w:t>
      </w:r>
      <w:r w:rsidR="00F75A6E" w:rsidRPr="00712505">
        <w:t xml:space="preserve"> social. Ate então o curso de </w:t>
      </w:r>
      <w:r w:rsidR="00823ABD" w:rsidRPr="00712505">
        <w:t>S</w:t>
      </w:r>
      <w:r w:rsidR="00F75A6E" w:rsidRPr="00712505">
        <w:t xml:space="preserve">istema para </w:t>
      </w:r>
      <w:r w:rsidR="00120875" w:rsidRPr="00712505">
        <w:t>I</w:t>
      </w:r>
      <w:r w:rsidR="00F75A6E" w:rsidRPr="00712505">
        <w:t xml:space="preserve">nternet superou minhas expectativas, tive contato com mestre e doutores das principais áreas da tecnologia, que me fizeram </w:t>
      </w:r>
      <w:r w:rsidR="000F4267" w:rsidRPr="00712505">
        <w:t xml:space="preserve">aprender e implementar </w:t>
      </w:r>
      <w:r w:rsidR="00F75A6E" w:rsidRPr="00712505">
        <w:t xml:space="preserve">diferentes habilidades, e assim </w:t>
      </w:r>
      <w:r w:rsidR="000F4267" w:rsidRPr="00712505">
        <w:t>transformar ideias em produtos e serviços para minha comunidade.</w:t>
      </w:r>
    </w:p>
    <w:p w14:paraId="55031DB5" w14:textId="77777777" w:rsidR="003F2E3E" w:rsidRPr="00712505" w:rsidRDefault="003F2E3E" w:rsidP="008674C7">
      <w:pPr>
        <w:rPr>
          <w:b/>
        </w:rPr>
      </w:pPr>
    </w:p>
    <w:p w14:paraId="739779AC" w14:textId="77777777" w:rsidR="00320EA9" w:rsidRPr="00712505" w:rsidRDefault="00320EA9" w:rsidP="008F4F8E">
      <w:pPr>
        <w:pStyle w:val="Ttulo2"/>
        <w:numPr>
          <w:ilvl w:val="0"/>
          <w:numId w:val="0"/>
        </w:numPr>
        <w:ind w:left="578" w:hanging="578"/>
      </w:pPr>
      <w:bookmarkStart w:id="3" w:name="_Toc530601626"/>
      <w:r w:rsidRPr="00712505">
        <w:t>1.2 Desenvolvimento Acadêmico.</w:t>
      </w:r>
      <w:bookmarkEnd w:id="3"/>
    </w:p>
    <w:p w14:paraId="1523C249" w14:textId="77777777" w:rsidR="008674C7" w:rsidRPr="00712505" w:rsidRDefault="00120875" w:rsidP="003E3218">
      <w:r w:rsidRPr="00712505">
        <w:t>Os professores tiveram uma grande parte no meu desenvolvimento acadêmico</w:t>
      </w:r>
      <w:r w:rsidR="003F2E3E" w:rsidRPr="00712505">
        <w:t xml:space="preserve">, os conhecimentos conceituais e práticos adquiridos ao longo do curso me ajudam </w:t>
      </w:r>
      <w:r w:rsidR="003F2E3E" w:rsidRPr="00712505">
        <w:lastRenderedPageBreak/>
        <w:t xml:space="preserve">diariamente a realizar um projeto </w:t>
      </w:r>
      <w:r w:rsidR="001F4587" w:rsidRPr="00712505">
        <w:t>e</w:t>
      </w:r>
      <w:r w:rsidR="003F2E3E" w:rsidRPr="00712505">
        <w:t xml:space="preserve"> atividade em sistemas para internet.  </w:t>
      </w:r>
      <w:r w:rsidR="00320EA9" w:rsidRPr="00712505">
        <w:t>É importante</w:t>
      </w:r>
      <w:r w:rsidR="003F2E3E" w:rsidRPr="00712505">
        <w:t xml:space="preserve"> destacar que durante a etapa de formação os professores passaram diversos trabalhos e pesquisar na área de segurança, redes de com</w:t>
      </w:r>
      <w:r w:rsidR="000C648F" w:rsidRPr="00712505">
        <w:t>putadores, tecnologias web, entre outros</w:t>
      </w:r>
      <w:r w:rsidR="003F2E3E" w:rsidRPr="00712505">
        <w:t>.</w:t>
      </w:r>
      <w:r w:rsidR="00320EA9" w:rsidRPr="00712505">
        <w:t xml:space="preserve"> </w:t>
      </w:r>
      <w:r w:rsidR="003F2E3E" w:rsidRPr="00712505">
        <w:t>T</w:t>
      </w:r>
      <w:r w:rsidR="00320EA9" w:rsidRPr="00712505">
        <w:t xml:space="preserve">odas </w:t>
      </w:r>
      <w:r w:rsidR="003F2E3E" w:rsidRPr="00712505">
        <w:t>os trabalhos e aplicações desenvolvidas eram um grande desafio a cada etapa de realização.</w:t>
      </w:r>
      <w:r w:rsidR="00320EA9" w:rsidRPr="00712505">
        <w:t xml:space="preserve"> </w:t>
      </w:r>
      <w:r w:rsidR="003F2E3E" w:rsidRPr="00712505">
        <w:t xml:space="preserve">Ao longo </w:t>
      </w:r>
      <w:r w:rsidR="001F4587" w:rsidRPr="00712505">
        <w:t>dos semestres</w:t>
      </w:r>
      <w:r w:rsidR="003F2E3E" w:rsidRPr="00712505">
        <w:t xml:space="preserve"> eu costumava frequentar workshops</w:t>
      </w:r>
      <w:r w:rsidR="00320EA9" w:rsidRPr="00712505">
        <w:t xml:space="preserve">, </w:t>
      </w:r>
      <w:r w:rsidR="003F2E3E" w:rsidRPr="00712505">
        <w:t>consumia vídeos de escolas virtuais para complementar meu conhecimento</w:t>
      </w:r>
      <w:r w:rsidR="00320EA9" w:rsidRPr="00712505">
        <w:t>,</w:t>
      </w:r>
      <w:r w:rsidR="003F2E3E" w:rsidRPr="00712505">
        <w:t xml:space="preserve"> realizei diversos</w:t>
      </w:r>
      <w:r w:rsidR="00320EA9" w:rsidRPr="00712505">
        <w:t xml:space="preserve"> seminários, pesquisas</w:t>
      </w:r>
      <w:r w:rsidR="003F2E3E" w:rsidRPr="00712505">
        <w:t>, projetos</w:t>
      </w:r>
      <w:r w:rsidR="00320EA9" w:rsidRPr="00712505">
        <w:t xml:space="preserve"> e atividades acadêmicas.</w:t>
      </w:r>
    </w:p>
    <w:p w14:paraId="17E1154E" w14:textId="77777777" w:rsidR="003F2E3E" w:rsidRPr="00712505" w:rsidRDefault="003F2E3E" w:rsidP="003E3218">
      <w:r w:rsidRPr="00712505">
        <w:t xml:space="preserve">A escolha da Faculdade de Tecnologia de Carapicuíba, se tornou uma grande decisão em minha vida acadêmica e profissional,  pelo fato de possuir um excelente quadro de docentes e ser bem conceituada no mercado de trabalho, no meio universitário e na região onde vivo. Logo no </w:t>
      </w:r>
      <w:r w:rsidR="001F4587" w:rsidRPr="00712505">
        <w:t>início</w:t>
      </w:r>
      <w:r w:rsidRPr="00712505">
        <w:t xml:space="preserve"> do curso me deparei com diversos desafios nas matérias de matemática discreta, algoritmo e lógica de programação, inglês entre outras matérias, que são importantes para formação do curso. Em fim esta escolha marcou muito minha vida pessoal, acadêmica e profissional, fazendo amigos docentes e discentes da instituição.</w:t>
      </w:r>
    </w:p>
    <w:p w14:paraId="30FB2050" w14:textId="77777777" w:rsidR="001F4587" w:rsidRPr="00712505" w:rsidRDefault="001F4587" w:rsidP="003E3218"/>
    <w:p w14:paraId="2D1361C6" w14:textId="77777777" w:rsidR="005B3567" w:rsidRPr="00712505" w:rsidRDefault="00F05A88" w:rsidP="00F05A88">
      <w:pPr>
        <w:pStyle w:val="Ttulo1"/>
        <w:numPr>
          <w:ilvl w:val="0"/>
          <w:numId w:val="0"/>
        </w:numPr>
      </w:pPr>
      <w:bookmarkStart w:id="4" w:name="_Toc530601627"/>
      <w:r w:rsidRPr="00712505">
        <w:t>2</w:t>
      </w:r>
      <w:r w:rsidR="009F0423" w:rsidRPr="00712505">
        <w:t xml:space="preserve"> </w:t>
      </w:r>
      <w:r w:rsidR="00347E64" w:rsidRPr="00712505">
        <w:t>O CURSO DE SI</w:t>
      </w:r>
      <w:r w:rsidR="000231A0" w:rsidRPr="00712505">
        <w:t>STEMA PARA INTERNET</w:t>
      </w:r>
      <w:bookmarkEnd w:id="4"/>
      <w:r w:rsidR="00462EDD" w:rsidRPr="00712505">
        <w:t xml:space="preserve"> </w:t>
      </w:r>
    </w:p>
    <w:p w14:paraId="5B9AB20F" w14:textId="77777777" w:rsidR="00F214ED" w:rsidRPr="00712505" w:rsidRDefault="00F214ED" w:rsidP="003E3218">
      <w:r w:rsidRPr="00712505">
        <w:t xml:space="preserve">O Curso Superior de Tecnologia em Sistemas para Internet tem como finalidade oferecer aos seus estudantes formação de nível superior, gratuita e de qualidade, proporcionando aos tecnólogos conhecimentos e formação integral, com base nas tendências da competitividade contemporânea e internacional, tornando-os capazes de intervir no desenvolvimento econômico e social da região na qual o curso se insere observadas as práticas da </w:t>
      </w:r>
      <w:r w:rsidR="00AA506A" w:rsidRPr="00712505">
        <w:t>é</w:t>
      </w:r>
      <w:r w:rsidRPr="00712505">
        <w:t>tica e cidadania.</w:t>
      </w:r>
    </w:p>
    <w:p w14:paraId="58ADCE14" w14:textId="77777777" w:rsidR="00F214ED" w:rsidRPr="00712505" w:rsidRDefault="003E3F67" w:rsidP="003E3218">
      <w:r w:rsidRPr="00712505">
        <w:t>Visando p</w:t>
      </w:r>
      <w:r w:rsidR="00F214ED" w:rsidRPr="00712505">
        <w:t>ropiciar as atividades didáticas e investigativas que possibilitem aos estudantes desenvolverem capacidades para:</w:t>
      </w:r>
    </w:p>
    <w:p w14:paraId="1EC7ACEF" w14:textId="77777777" w:rsidR="00F214ED" w:rsidRPr="00712505" w:rsidRDefault="00F214ED" w:rsidP="00A84428">
      <w:pPr>
        <w:pStyle w:val="PargrafodaLista"/>
        <w:numPr>
          <w:ilvl w:val="0"/>
          <w:numId w:val="5"/>
        </w:numPr>
      </w:pPr>
      <w:r w:rsidRPr="00712505">
        <w:t>Analisar processos de negócio e saber identificar as soluções de TI, relacionadas a sítios e portais para internet (rede mundial de computadores) ou Intranet, nas atividades empresariais, com destaque para comércio e do marketing eletrônicos;</w:t>
      </w:r>
    </w:p>
    <w:p w14:paraId="6D42143A" w14:textId="77777777" w:rsidR="00F214ED" w:rsidRPr="00712505" w:rsidRDefault="00F214ED" w:rsidP="00A84428">
      <w:pPr>
        <w:pStyle w:val="PargrafodaLista"/>
        <w:numPr>
          <w:ilvl w:val="0"/>
          <w:numId w:val="5"/>
        </w:numPr>
      </w:pPr>
      <w:r w:rsidRPr="00712505">
        <w:lastRenderedPageBreak/>
        <w:t>Administrar e manter sistemas de informação voltados para a Internet contemplando os aspectos de segurança dos sistemas;</w:t>
      </w:r>
    </w:p>
    <w:p w14:paraId="1B0EF93F" w14:textId="77777777" w:rsidR="00F214ED" w:rsidRPr="00712505" w:rsidRDefault="00F214ED" w:rsidP="00A84428">
      <w:pPr>
        <w:pStyle w:val="PargrafodaLista"/>
        <w:numPr>
          <w:ilvl w:val="0"/>
          <w:numId w:val="5"/>
        </w:numPr>
      </w:pPr>
      <w:r w:rsidRPr="00712505">
        <w:t>Gerenciar e coordenar o desenvolvimento de projetos de sistemas inclusive com acesso a banco de dados;</w:t>
      </w:r>
    </w:p>
    <w:p w14:paraId="287CA940" w14:textId="77777777" w:rsidR="00F214ED" w:rsidRPr="00712505" w:rsidRDefault="00F214ED" w:rsidP="00A84428">
      <w:pPr>
        <w:pStyle w:val="PargrafodaLista"/>
        <w:numPr>
          <w:ilvl w:val="0"/>
          <w:numId w:val="5"/>
        </w:numPr>
      </w:pPr>
      <w:r w:rsidRPr="00712505">
        <w:t>Elaborar projetos de sistemas de informação para a Internet;</w:t>
      </w:r>
    </w:p>
    <w:p w14:paraId="5175BB0A" w14:textId="77777777" w:rsidR="00347E64" w:rsidRPr="00712505" w:rsidRDefault="00F214ED" w:rsidP="00A84428">
      <w:pPr>
        <w:pStyle w:val="PargrafodaLista"/>
        <w:numPr>
          <w:ilvl w:val="0"/>
          <w:numId w:val="5"/>
        </w:numPr>
      </w:pPr>
      <w:r w:rsidRPr="00712505">
        <w:t xml:space="preserve">Coordenar equipes de desenvolvimento de </w:t>
      </w:r>
      <w:r w:rsidRPr="00712505">
        <w:rPr>
          <w:i/>
        </w:rPr>
        <w:t>software</w:t>
      </w:r>
      <w:r w:rsidRPr="00712505">
        <w:t>;</w:t>
      </w:r>
    </w:p>
    <w:p w14:paraId="2C9550B7" w14:textId="77777777" w:rsidR="00F214ED" w:rsidRPr="00712505" w:rsidRDefault="00F214ED" w:rsidP="003E3218">
      <w:r w:rsidRPr="00712505">
        <w:t>Definir necessidades para a especificação técnica dos projetos e seu desenvolvimento;</w:t>
      </w:r>
    </w:p>
    <w:p w14:paraId="77464D66" w14:textId="77777777" w:rsidR="00F214ED" w:rsidRPr="00712505" w:rsidRDefault="00F214ED" w:rsidP="00A84428">
      <w:pPr>
        <w:pStyle w:val="PargrafodaLista"/>
        <w:numPr>
          <w:ilvl w:val="0"/>
          <w:numId w:val="6"/>
        </w:numPr>
      </w:pPr>
      <w:r w:rsidRPr="00712505">
        <w:t>Desenvolver e implantar diferentes tipos de aplicações computacionais;</w:t>
      </w:r>
    </w:p>
    <w:p w14:paraId="5F1448D9" w14:textId="77777777" w:rsidR="00F214ED" w:rsidRPr="00712505" w:rsidRDefault="00F214ED" w:rsidP="00A84428">
      <w:pPr>
        <w:pStyle w:val="PargrafodaLista"/>
        <w:numPr>
          <w:ilvl w:val="0"/>
          <w:numId w:val="6"/>
        </w:numPr>
      </w:pPr>
      <w:r w:rsidRPr="00712505">
        <w:t xml:space="preserve">Integrar mídias e aplicar </w:t>
      </w:r>
      <w:r w:rsidRPr="00712505">
        <w:rPr>
          <w:i/>
        </w:rPr>
        <w:t>design</w:t>
      </w:r>
      <w:r w:rsidRPr="00712505">
        <w:t xml:space="preserve"> gráfico de interfaces nos sítios da Internet;</w:t>
      </w:r>
    </w:p>
    <w:p w14:paraId="283BA458" w14:textId="77777777" w:rsidR="00F214ED" w:rsidRPr="00712505" w:rsidRDefault="00F214ED" w:rsidP="00A84428">
      <w:pPr>
        <w:pStyle w:val="PargrafodaLista"/>
        <w:numPr>
          <w:ilvl w:val="0"/>
          <w:numId w:val="6"/>
        </w:numPr>
      </w:pPr>
      <w:r w:rsidRPr="00712505">
        <w:t>Projetar bancos de dados e utilizar Sistemas Gerenciadores de Bancos de Dados;</w:t>
      </w:r>
    </w:p>
    <w:p w14:paraId="131C92F2" w14:textId="77777777" w:rsidR="00F214ED" w:rsidRPr="00712505" w:rsidRDefault="00F214ED" w:rsidP="00A84428">
      <w:pPr>
        <w:pStyle w:val="PargrafodaLista"/>
        <w:numPr>
          <w:ilvl w:val="0"/>
          <w:numId w:val="6"/>
        </w:numPr>
      </w:pPr>
      <w:r w:rsidRPr="00712505">
        <w:t>Empregar tecnologias emergentes como computação móvel, redes sem fio e sistemas distribuídos;</w:t>
      </w:r>
    </w:p>
    <w:p w14:paraId="4A3E129F" w14:textId="77777777" w:rsidR="00F214ED" w:rsidRPr="00712505" w:rsidRDefault="00F214ED" w:rsidP="00A84428">
      <w:pPr>
        <w:pStyle w:val="PargrafodaLista"/>
        <w:numPr>
          <w:ilvl w:val="0"/>
          <w:numId w:val="6"/>
        </w:numPr>
      </w:pPr>
      <w:r w:rsidRPr="00712505">
        <w:t xml:space="preserve">Avaliar, testar e documentar </w:t>
      </w:r>
      <w:r w:rsidRPr="00712505">
        <w:rPr>
          <w:i/>
        </w:rPr>
        <w:t>software</w:t>
      </w:r>
      <w:r w:rsidRPr="00712505">
        <w:t>, com foco em sistemas que utilizam a Internet como plataforma;</w:t>
      </w:r>
    </w:p>
    <w:p w14:paraId="4A5D4D41" w14:textId="77777777" w:rsidR="00F214ED" w:rsidRPr="00712505" w:rsidRDefault="00F214ED" w:rsidP="00A84428">
      <w:pPr>
        <w:pStyle w:val="PargrafodaLista"/>
        <w:numPr>
          <w:ilvl w:val="0"/>
          <w:numId w:val="6"/>
        </w:numPr>
      </w:pPr>
      <w:r w:rsidRPr="00712505">
        <w:t>Utilizar técnicas de padronização de sistemas;</w:t>
      </w:r>
    </w:p>
    <w:p w14:paraId="78699B3D" w14:textId="77777777" w:rsidR="00F214ED" w:rsidRPr="00712505" w:rsidRDefault="00F214ED" w:rsidP="00A84428">
      <w:pPr>
        <w:pStyle w:val="PargrafodaLista"/>
        <w:numPr>
          <w:ilvl w:val="0"/>
          <w:numId w:val="6"/>
        </w:numPr>
      </w:pPr>
      <w:r w:rsidRPr="00712505">
        <w:t>Gerenciar recursos humanos e tecnológicos;</w:t>
      </w:r>
    </w:p>
    <w:p w14:paraId="06757132" w14:textId="77777777" w:rsidR="00F214ED" w:rsidRPr="00712505" w:rsidRDefault="00F214ED" w:rsidP="00A84428">
      <w:pPr>
        <w:pStyle w:val="PargrafodaLista"/>
        <w:numPr>
          <w:ilvl w:val="0"/>
          <w:numId w:val="6"/>
        </w:numPr>
      </w:pPr>
      <w:r w:rsidRPr="00712505">
        <w:t>Construir sistemas de informação para Internet por meio de codificação em linguagens de programação de uso corrente para aplicações Internet;</w:t>
      </w:r>
    </w:p>
    <w:p w14:paraId="62842C5B" w14:textId="77777777" w:rsidR="00F214ED" w:rsidRPr="00712505" w:rsidRDefault="00F214ED" w:rsidP="00A84428">
      <w:pPr>
        <w:pStyle w:val="PargrafodaLista"/>
        <w:numPr>
          <w:ilvl w:val="0"/>
          <w:numId w:val="6"/>
        </w:numPr>
      </w:pPr>
      <w:r w:rsidRPr="00712505">
        <w:t>Contribuir para inovação e construção do conhecimento nessa área.</w:t>
      </w:r>
    </w:p>
    <w:p w14:paraId="03A68ACF" w14:textId="77777777" w:rsidR="00A84428" w:rsidRPr="00712505" w:rsidRDefault="00A84428" w:rsidP="003E3218">
      <w:pPr>
        <w:rPr>
          <w:b/>
        </w:rPr>
      </w:pPr>
    </w:p>
    <w:p w14:paraId="2727E252" w14:textId="77777777" w:rsidR="00347E64" w:rsidRPr="00712505" w:rsidRDefault="00F05A88" w:rsidP="0013069D">
      <w:pPr>
        <w:pStyle w:val="Ttulo1"/>
        <w:numPr>
          <w:ilvl w:val="0"/>
          <w:numId w:val="0"/>
        </w:numPr>
        <w:ind w:left="431" w:hanging="431"/>
      </w:pPr>
      <w:bookmarkStart w:id="5" w:name="_Toc530601628"/>
      <w:r w:rsidRPr="00712505">
        <w:t>3</w:t>
      </w:r>
      <w:r w:rsidR="00347E64" w:rsidRPr="00712505">
        <w:t xml:space="preserve"> </w:t>
      </w:r>
      <w:r w:rsidR="00CB4F64" w:rsidRPr="00712505">
        <w:t xml:space="preserve"> ENTREGA 1</w:t>
      </w:r>
      <w:bookmarkEnd w:id="5"/>
    </w:p>
    <w:p w14:paraId="40222354" w14:textId="77777777" w:rsidR="00CB4F64" w:rsidRPr="00712505" w:rsidRDefault="00CB4F64" w:rsidP="003E3218">
      <w:pPr>
        <w:rPr>
          <w:b/>
        </w:rPr>
      </w:pPr>
      <w:r w:rsidRPr="00712505">
        <w:rPr>
          <w:b/>
        </w:rPr>
        <w:t>Introdução</w:t>
      </w:r>
    </w:p>
    <w:p w14:paraId="78B2288D" w14:textId="77777777" w:rsidR="00CB4F64" w:rsidRPr="00712505" w:rsidRDefault="00CB4F64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-BoldMT" w:hAnsi="Arial-BoldMT" w:cs="Arial-BoldMT"/>
          <w:b/>
          <w:bCs/>
        </w:rPr>
        <w:t xml:space="preserve">Competências esperadas dos estudantes no primeiro semestre do curso </w:t>
      </w:r>
      <w:r w:rsidRPr="00712505">
        <w:rPr>
          <w:rFonts w:ascii="ArialMT" w:hAnsi="ArialMT" w:cs="ArialMT"/>
        </w:rPr>
        <w:t>(trabalhos e projetos que devem ser capazes de desenvolver) 1.</w:t>
      </w:r>
    </w:p>
    <w:p w14:paraId="65CA9DA9" w14:textId="77777777" w:rsidR="00CB4F64" w:rsidRPr="00712505" w:rsidRDefault="00CB4F64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MT" w:hAnsi="ArialMT" w:cs="ArialMT"/>
        </w:rPr>
        <w:t xml:space="preserve">Os estudantes empregarão conceitos de padrões </w:t>
      </w:r>
      <w:r w:rsidRPr="00712505">
        <w:rPr>
          <w:rFonts w:ascii="Arial-ItalicMT" w:hAnsi="Arial-ItalicMT" w:cs="Arial-ItalicMT"/>
          <w:i/>
          <w:iCs/>
        </w:rPr>
        <w:t xml:space="preserve">Web </w:t>
      </w:r>
      <w:r w:rsidRPr="00712505">
        <w:rPr>
          <w:rFonts w:ascii="ArialMT" w:hAnsi="ArialMT" w:cs="ArialMT"/>
        </w:rPr>
        <w:t>para criação de um sítio Internet do tipo estático simples e pequeno que utilize as folhas de estilo. Deverão desenvolver os seguintes projetos e atividades:</w:t>
      </w:r>
    </w:p>
    <w:p w14:paraId="290F40BA" w14:textId="77777777" w:rsidR="00CB4F64" w:rsidRPr="00712505" w:rsidRDefault="00CB4F64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MT" w:hAnsi="ArialMT" w:cs="ArialMT"/>
        </w:rPr>
        <w:t xml:space="preserve">1 – </w:t>
      </w:r>
      <w:r w:rsidRPr="00712505">
        <w:rPr>
          <w:rFonts w:ascii="Arial-BoldMT" w:hAnsi="Arial-BoldMT" w:cs="Arial-BoldMT"/>
          <w:b/>
          <w:bCs/>
        </w:rPr>
        <w:t xml:space="preserve">Blog do curso: </w:t>
      </w:r>
      <w:r w:rsidRPr="00712505">
        <w:rPr>
          <w:rFonts w:ascii="ArialMT" w:hAnsi="ArialMT" w:cs="ArialMT"/>
        </w:rPr>
        <w:t xml:space="preserve">pesquisar tecnologias relacionadas à Internet e postar semanalmente no Blog </w:t>
      </w:r>
      <w:r w:rsidRPr="00712505">
        <w:rPr>
          <w:rFonts w:ascii="Arial-BoldMT" w:hAnsi="Arial-BoldMT" w:cs="Arial-BoldMT"/>
          <w:b/>
          <w:bCs/>
        </w:rPr>
        <w:t xml:space="preserve">temas de estudo das disciplinas do semestre </w:t>
      </w:r>
      <w:r w:rsidRPr="00712505">
        <w:rPr>
          <w:rFonts w:ascii="ArialMT" w:hAnsi="ArialMT" w:cs="ArialMT"/>
        </w:rPr>
        <w:t xml:space="preserve">com objetivo </w:t>
      </w:r>
      <w:r w:rsidRPr="00712505">
        <w:rPr>
          <w:rFonts w:ascii="ArialMT" w:hAnsi="ArialMT" w:cs="ArialMT"/>
        </w:rPr>
        <w:lastRenderedPageBreak/>
        <w:t>de ampliar os conhecimentos das discussões em aula. Desenhar no Blog do curso a linha do tempo da história da Internet.</w:t>
      </w:r>
    </w:p>
    <w:p w14:paraId="4932DB5D" w14:textId="77777777" w:rsidR="00CB4F64" w:rsidRPr="00712505" w:rsidRDefault="00CB4F64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MT" w:hAnsi="ArialMT" w:cs="ArialMT"/>
        </w:rPr>
        <w:t xml:space="preserve">2 – </w:t>
      </w:r>
      <w:r w:rsidRPr="00712505">
        <w:rPr>
          <w:rFonts w:ascii="Arial-BoldMT" w:hAnsi="Arial-BoldMT" w:cs="Arial-BoldMT"/>
          <w:b/>
          <w:bCs/>
        </w:rPr>
        <w:t xml:space="preserve">Sítio Internet: </w:t>
      </w:r>
      <w:r w:rsidRPr="00712505">
        <w:rPr>
          <w:rFonts w:ascii="ArialMT" w:hAnsi="ArialMT" w:cs="ArialMT"/>
        </w:rPr>
        <w:t xml:space="preserve">criar um sítio completo com várias páginas com todos os elementos de </w:t>
      </w:r>
      <w:r w:rsidRPr="00712505">
        <w:rPr>
          <w:rFonts w:ascii="Arial-ItalicMT" w:hAnsi="Arial-ItalicMT" w:cs="Arial-ItalicMT"/>
          <w:i/>
          <w:iCs/>
        </w:rPr>
        <w:t>design</w:t>
      </w:r>
      <w:r w:rsidRPr="00712505">
        <w:rPr>
          <w:rFonts w:ascii="ArialMT" w:hAnsi="ArialMT" w:cs="ArialMT"/>
        </w:rPr>
        <w:t>,</w:t>
      </w:r>
      <w:r w:rsidR="0054193C" w:rsidRPr="00712505">
        <w:rPr>
          <w:rFonts w:ascii="ArialMT" w:hAnsi="ArialMT" w:cs="ArialMT"/>
        </w:rPr>
        <w:t xml:space="preserve"> </w:t>
      </w:r>
      <w:r w:rsidRPr="00712505">
        <w:rPr>
          <w:rFonts w:ascii="ArialMT" w:hAnsi="ArialMT" w:cs="ArialMT"/>
        </w:rPr>
        <w:t>HTML e CSS estudados no curso. Desenvolver um logo para própria página.</w:t>
      </w:r>
    </w:p>
    <w:p w14:paraId="3F1656AD" w14:textId="77777777" w:rsidR="00C73752" w:rsidRPr="00712505" w:rsidRDefault="00CB4F64" w:rsidP="00F05A8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MT" w:hAnsi="ArialMT" w:cs="ArialMT"/>
        </w:rPr>
        <w:t xml:space="preserve">3 – </w:t>
      </w:r>
      <w:r w:rsidRPr="00712505">
        <w:rPr>
          <w:rFonts w:ascii="Arial-BoldMT" w:hAnsi="Arial-BoldMT" w:cs="Arial-BoldMT"/>
          <w:b/>
          <w:bCs/>
        </w:rPr>
        <w:t xml:space="preserve">Conteúdo Web: </w:t>
      </w:r>
      <w:r w:rsidRPr="00712505">
        <w:rPr>
          <w:rFonts w:ascii="ArialMT" w:hAnsi="ArialMT" w:cs="ArialMT"/>
        </w:rPr>
        <w:t xml:space="preserve">planejar um </w:t>
      </w:r>
      <w:r w:rsidRPr="00712505">
        <w:rPr>
          <w:rFonts w:ascii="Arial-BoldMT" w:hAnsi="Arial-BoldMT" w:cs="Arial-BoldMT"/>
          <w:b/>
          <w:bCs/>
        </w:rPr>
        <w:t xml:space="preserve">projeto de escrita simples </w:t>
      </w:r>
      <w:r w:rsidRPr="00712505">
        <w:rPr>
          <w:rFonts w:ascii="ArialMT" w:hAnsi="ArialMT" w:cs="ArialMT"/>
        </w:rPr>
        <w:t xml:space="preserve">com a definição do público-alvo e respectivo nível de leitura, descrição dos efeitos primários e secundários esperados, voz e tom adequados, lista de palavras-chave para possível inclusão no conteúdo. Retrabalhar cópia de textos impressos para uso na </w:t>
      </w:r>
      <w:r w:rsidRPr="00712505">
        <w:rPr>
          <w:rFonts w:ascii="Arial-ItalicMT" w:hAnsi="Arial-ItalicMT" w:cs="Arial-ItalicMT"/>
          <w:i/>
          <w:iCs/>
        </w:rPr>
        <w:t>web</w:t>
      </w:r>
      <w:r w:rsidRPr="00712505">
        <w:rPr>
          <w:rFonts w:ascii="ArialMT" w:hAnsi="ArialMT" w:cs="ArialMT"/>
        </w:rPr>
        <w:t>. Escrever legendas eficazes para link de texto, texto alternativo, e imagem. Desenvolver marca apropriada para interface e rótulos de navegação. Marcar semanticamente páginas de conteúdo. Rever conteúdos para aumentar a clareza, refinar propósito e assegurar a coerência de voz, tom e estilo.</w:t>
      </w:r>
    </w:p>
    <w:p w14:paraId="57080729" w14:textId="77777777" w:rsidR="00176DC1" w:rsidRPr="00712505" w:rsidRDefault="00176DC1" w:rsidP="00F05A88">
      <w:pPr>
        <w:autoSpaceDE w:val="0"/>
        <w:autoSpaceDN w:val="0"/>
        <w:adjustRightInd w:val="0"/>
        <w:rPr>
          <w:rFonts w:ascii="ArialMT" w:hAnsi="ArialMT" w:cs="ArialMT"/>
        </w:rPr>
      </w:pPr>
    </w:p>
    <w:p w14:paraId="6A078157" w14:textId="77777777" w:rsidR="00F05A88" w:rsidRPr="00712505" w:rsidRDefault="00CB4F64" w:rsidP="003E3218">
      <w:pPr>
        <w:rPr>
          <w:b/>
        </w:rPr>
      </w:pPr>
      <w:r w:rsidRPr="00712505">
        <w:rPr>
          <w:b/>
        </w:rPr>
        <w:t>Conceituação</w:t>
      </w:r>
    </w:p>
    <w:p w14:paraId="3CF9D174" w14:textId="77777777" w:rsidR="00B11EE3" w:rsidRPr="00712505" w:rsidRDefault="00357CF3" w:rsidP="00B11EE3">
      <w:pPr>
        <w:rPr>
          <w:rFonts w:ascii="ArialMT" w:hAnsi="ArialMT" w:cs="ArialMT"/>
          <w:b/>
        </w:rPr>
      </w:pPr>
      <w:r w:rsidRPr="00712505">
        <w:rPr>
          <w:rFonts w:ascii="ArialMT" w:hAnsi="ArialMT" w:cs="ArialMT"/>
          <w:b/>
        </w:rPr>
        <w:t>Blogger</w:t>
      </w:r>
    </w:p>
    <w:p w14:paraId="56E529BA" w14:textId="7FEC56E5" w:rsidR="005E622F" w:rsidRPr="00712505" w:rsidRDefault="00AA31F8" w:rsidP="00B11EE3">
      <w:pPr>
        <w:rPr>
          <w:rFonts w:ascii="ArialMT" w:hAnsi="ArialMT" w:cs="ArialMT"/>
        </w:rPr>
      </w:pPr>
      <w:r w:rsidRPr="00712505">
        <w:rPr>
          <w:rFonts w:ascii="ArialMT" w:hAnsi="ArialMT" w:cs="ArialMT"/>
        </w:rPr>
        <w:t xml:space="preserve">O conceito de </w:t>
      </w:r>
      <w:r w:rsidR="00B11EE3" w:rsidRPr="00712505">
        <w:rPr>
          <w:rFonts w:ascii="ArialMT" w:hAnsi="ArialMT" w:cs="ArialMT"/>
        </w:rPr>
        <w:t>Blog</w:t>
      </w:r>
      <w:r w:rsidRPr="00712505">
        <w:rPr>
          <w:rFonts w:ascii="ArialMT" w:hAnsi="ArialMT" w:cs="ArialMT"/>
        </w:rPr>
        <w:t xml:space="preserve"> basicamente</w:t>
      </w:r>
      <w:r w:rsidR="00B11EE3" w:rsidRPr="00712505">
        <w:rPr>
          <w:rFonts w:ascii="ArialMT" w:hAnsi="ArialMT" w:cs="ArialMT"/>
        </w:rPr>
        <w:t xml:space="preserve"> </w:t>
      </w:r>
      <w:r w:rsidR="00C54B8B" w:rsidRPr="00712505">
        <w:rPr>
          <w:rFonts w:ascii="ArialMT" w:hAnsi="ArialMT" w:cs="ArialMT"/>
        </w:rPr>
        <w:t>é</w:t>
      </w:r>
      <w:r w:rsidRPr="00712505">
        <w:rPr>
          <w:rFonts w:ascii="ArialMT" w:hAnsi="ArialMT" w:cs="ArialMT"/>
        </w:rPr>
        <w:t xml:space="preserve"> definido como </w:t>
      </w:r>
      <w:r w:rsidR="00B11EE3" w:rsidRPr="00712505">
        <w:rPr>
          <w:rFonts w:ascii="ArialMT" w:hAnsi="ArialMT" w:cs="ArialMT"/>
        </w:rPr>
        <w:t xml:space="preserve">páginas </w:t>
      </w:r>
      <w:r w:rsidRPr="00712505">
        <w:rPr>
          <w:rFonts w:ascii="ArialMT" w:hAnsi="ArialMT" w:cs="ArialMT"/>
        </w:rPr>
        <w:t>web,</w:t>
      </w:r>
      <w:r w:rsidR="00B11EE3" w:rsidRPr="00712505">
        <w:rPr>
          <w:rFonts w:ascii="ArialMT" w:hAnsi="ArialMT" w:cs="ArialMT"/>
        </w:rPr>
        <w:t xml:space="preserve"> </w:t>
      </w:r>
      <w:r w:rsidR="00C54B8B" w:rsidRPr="00712505">
        <w:rPr>
          <w:rFonts w:ascii="ArialMT" w:hAnsi="ArialMT" w:cs="ArialMT"/>
        </w:rPr>
        <w:t>o qual</w:t>
      </w:r>
      <w:r w:rsidR="00B11EE3" w:rsidRPr="00712505">
        <w:rPr>
          <w:rFonts w:ascii="ArialMT" w:hAnsi="ArialMT" w:cs="ArialMT"/>
        </w:rPr>
        <w:t xml:space="preserve"> regularmente </w:t>
      </w:r>
      <w:r w:rsidRPr="00712505">
        <w:rPr>
          <w:rFonts w:ascii="ArialMT" w:hAnsi="ArialMT" w:cs="ArialMT"/>
        </w:rPr>
        <w:t>um determinado individuo publica os mais variados tipos de conteúdo</w:t>
      </w:r>
      <w:r w:rsidR="00B11EE3" w:rsidRPr="00712505">
        <w:rPr>
          <w:rFonts w:ascii="ArialMT" w:hAnsi="ArialMT" w:cs="ArialMT"/>
        </w:rPr>
        <w:t xml:space="preserve">, como textos, imagens, músicas ou vídeos, </w:t>
      </w:r>
      <w:r w:rsidRPr="00712505">
        <w:rPr>
          <w:rFonts w:ascii="ArialMT" w:hAnsi="ArialMT" w:cs="ArialMT"/>
        </w:rPr>
        <w:t>sempre explicando ou discutindo um determinado assunto de maneira geral</w:t>
      </w:r>
      <w:r w:rsidR="005E622F" w:rsidRPr="00712505">
        <w:rPr>
          <w:rFonts w:ascii="ArialMT" w:hAnsi="ArialMT" w:cs="ArialMT"/>
        </w:rPr>
        <w:t>, com suas respectivas opiniões</w:t>
      </w:r>
      <w:r w:rsidR="00B11EE3" w:rsidRPr="00712505">
        <w:rPr>
          <w:rFonts w:ascii="ArialMT" w:hAnsi="ArialMT" w:cs="ArialMT"/>
        </w:rPr>
        <w:t xml:space="preserve">. </w:t>
      </w:r>
      <w:r w:rsidR="005E622F" w:rsidRPr="00712505">
        <w:rPr>
          <w:rFonts w:ascii="ArialMT" w:hAnsi="ArialMT" w:cs="ArialMT"/>
        </w:rPr>
        <w:t>As páginas contem campos onde diversas pessoas podem deixar seus comentários e discutir sobre o assunto exposto.</w:t>
      </w:r>
    </w:p>
    <w:p w14:paraId="307EB590" w14:textId="77777777" w:rsidR="00176DC1" w:rsidRPr="00712505" w:rsidRDefault="005E622F" w:rsidP="00357CF3">
      <w:pPr>
        <w:rPr>
          <w:rFonts w:ascii="ArialMT" w:hAnsi="ArialMT" w:cs="ArialMT"/>
        </w:rPr>
      </w:pPr>
      <w:r w:rsidRPr="00712505">
        <w:rPr>
          <w:rFonts w:ascii="ArialMT" w:hAnsi="ArialMT" w:cs="ArialMT"/>
        </w:rPr>
        <w:t xml:space="preserve">Portanto a plataforma escolhida foi o </w:t>
      </w:r>
      <w:r w:rsidR="00B11EE3" w:rsidRPr="00712505">
        <w:rPr>
          <w:rFonts w:ascii="ArialMT" w:hAnsi="ArialMT" w:cs="ArialMT"/>
          <w:i/>
        </w:rPr>
        <w:t>Blogger</w:t>
      </w:r>
      <w:r w:rsidR="00B11EE3" w:rsidRPr="00712505">
        <w:rPr>
          <w:rFonts w:ascii="ArialMT" w:hAnsi="ArialMT" w:cs="ArialMT"/>
        </w:rPr>
        <w:t xml:space="preserve">, </w:t>
      </w:r>
      <w:r w:rsidRPr="00712505">
        <w:rPr>
          <w:rFonts w:ascii="ArialMT" w:hAnsi="ArialMT" w:cs="ArialMT"/>
        </w:rPr>
        <w:t xml:space="preserve">sendo uma aplicação criada pelo </w:t>
      </w:r>
      <w:r w:rsidRPr="00712505">
        <w:rPr>
          <w:rFonts w:ascii="ArialMT" w:hAnsi="ArialMT" w:cs="ArialMT"/>
          <w:i/>
        </w:rPr>
        <w:t>Google</w:t>
      </w:r>
      <w:r w:rsidRPr="00712505">
        <w:rPr>
          <w:rFonts w:ascii="ArialMT" w:hAnsi="ArialMT" w:cs="ArialMT"/>
        </w:rPr>
        <w:t>, onde as pessoas podem criar de maneira gratuita e simples</w:t>
      </w:r>
      <w:r w:rsidR="00B11EE3" w:rsidRPr="00712505">
        <w:rPr>
          <w:rFonts w:ascii="ArialMT" w:hAnsi="ArialMT" w:cs="ArialMT"/>
        </w:rPr>
        <w:t xml:space="preserve">, </w:t>
      </w:r>
      <w:r w:rsidRPr="00712505">
        <w:rPr>
          <w:rFonts w:ascii="ArialMT" w:hAnsi="ArialMT" w:cs="ArialMT"/>
        </w:rPr>
        <w:t>tornando assim uma ótima</w:t>
      </w:r>
      <w:r w:rsidR="00B11EE3" w:rsidRPr="00712505">
        <w:rPr>
          <w:rFonts w:ascii="ArialMT" w:hAnsi="ArialMT" w:cs="ArialMT"/>
        </w:rPr>
        <w:t xml:space="preserve"> ferramenta para quem está </w:t>
      </w:r>
      <w:r w:rsidRPr="00712505">
        <w:rPr>
          <w:rFonts w:ascii="ArialMT" w:hAnsi="ArialMT" w:cs="ArialMT"/>
        </w:rPr>
        <w:t xml:space="preserve">começando a se inserir </w:t>
      </w:r>
      <w:r w:rsidR="00B11EE3" w:rsidRPr="00712505">
        <w:rPr>
          <w:rFonts w:ascii="ArialMT" w:hAnsi="ArialMT" w:cs="ArialMT"/>
        </w:rPr>
        <w:t xml:space="preserve">no mundo dos blogs. </w:t>
      </w:r>
      <w:r w:rsidRPr="00712505">
        <w:rPr>
          <w:rFonts w:ascii="ArialMT" w:hAnsi="ArialMT" w:cs="ArialMT"/>
        </w:rPr>
        <w:t>A plataforma permite de maneira fácil e intuitiva a criação de layouts e publicações, tornando a usabilidade e o gerenciamento dinâmicos, podendo administrar e gerencias os recursos de acordo com a necessidade do usuário.</w:t>
      </w:r>
    </w:p>
    <w:p w14:paraId="08082BDC" w14:textId="77777777" w:rsidR="008258F0" w:rsidRPr="00712505" w:rsidRDefault="008258F0" w:rsidP="00B11EE3">
      <w:pPr>
        <w:rPr>
          <w:rFonts w:ascii="ArialMT" w:hAnsi="ArialMT" w:cs="ArialMT"/>
        </w:rPr>
      </w:pPr>
    </w:p>
    <w:p w14:paraId="3C874288" w14:textId="77777777" w:rsidR="00357CF3" w:rsidRPr="00712505" w:rsidRDefault="00357CF3" w:rsidP="00B11EE3">
      <w:pPr>
        <w:rPr>
          <w:rFonts w:ascii="ArialMT" w:hAnsi="ArialMT" w:cs="ArialMT"/>
          <w:b/>
        </w:rPr>
      </w:pPr>
      <w:r w:rsidRPr="00712505">
        <w:rPr>
          <w:rFonts w:ascii="ArialMT" w:hAnsi="ArialMT" w:cs="ArialMT"/>
          <w:b/>
        </w:rPr>
        <w:t>Sitio de internet</w:t>
      </w:r>
    </w:p>
    <w:p w14:paraId="2C102A4F" w14:textId="77777777" w:rsidR="000F110A" w:rsidRPr="00712505" w:rsidRDefault="00357CF3" w:rsidP="003E3218">
      <w:pPr>
        <w:rPr>
          <w:rFonts w:ascii="ArialMT" w:hAnsi="ArialMT" w:cs="ArialMT"/>
        </w:rPr>
      </w:pPr>
      <w:r w:rsidRPr="00712505">
        <w:rPr>
          <w:rFonts w:ascii="ArialMT" w:hAnsi="ArialMT" w:cs="ArialMT"/>
        </w:rPr>
        <w:lastRenderedPageBreak/>
        <w:t xml:space="preserve">Os sítios de internet são páginas estáticas da web, ou seja, é um lugar ou espaço na rede que podem ser acessados por pessoas dos mais variados tipos, tornado </w:t>
      </w:r>
      <w:r w:rsidR="000F110A" w:rsidRPr="00712505">
        <w:rPr>
          <w:rFonts w:ascii="ArialMT" w:hAnsi="ArialMT" w:cs="ArialMT"/>
        </w:rPr>
        <w:t xml:space="preserve">a </w:t>
      </w:r>
      <w:r w:rsidR="008258F0" w:rsidRPr="00712505">
        <w:rPr>
          <w:rFonts w:ascii="ArialMT" w:hAnsi="ArialMT" w:cs="ArialMT"/>
        </w:rPr>
        <w:t>Web</w:t>
      </w:r>
      <w:r w:rsidRPr="00712505">
        <w:rPr>
          <w:rFonts w:ascii="ArialMT" w:hAnsi="ArialMT" w:cs="ArialMT"/>
        </w:rPr>
        <w:t xml:space="preserve"> mais atrativa e interessante. As tecnologias básicas para o desenvolvimento de um sitio de internet são</w:t>
      </w:r>
      <w:r w:rsidR="000F110A" w:rsidRPr="00712505">
        <w:rPr>
          <w:rFonts w:ascii="ArialMT" w:hAnsi="ArialMT" w:cs="ArialMT"/>
        </w:rPr>
        <w:t>:</w:t>
      </w:r>
      <w:r w:rsidRPr="00712505">
        <w:rPr>
          <w:rFonts w:ascii="ArialMT" w:hAnsi="ArialMT" w:cs="ArialMT"/>
        </w:rPr>
        <w:t xml:space="preserve"> HTML e CSS, que</w:t>
      </w:r>
      <w:r w:rsidR="008258F0" w:rsidRPr="00712505">
        <w:rPr>
          <w:rFonts w:ascii="ArialMT" w:hAnsi="ArialMT" w:cs="ArialMT"/>
        </w:rPr>
        <w:t xml:space="preserve"> permite a interconexão de computadores através de um conjunto de protocolos denominado TCP/IP.</w:t>
      </w:r>
      <w:r w:rsidR="000F110A" w:rsidRPr="00712505">
        <w:rPr>
          <w:rFonts w:ascii="ArialMT" w:hAnsi="ArialMT" w:cs="ArialMT"/>
        </w:rPr>
        <w:t xml:space="preserve"> Essas páginas são acessíveis por causa dos seus domínios, que muitas das vezes são regularizados pelo Comitê Gestor da Internet no Brasil o CGI.br.</w:t>
      </w:r>
    </w:p>
    <w:p w14:paraId="0333D672" w14:textId="77777777" w:rsidR="009D1A45" w:rsidRPr="00712505" w:rsidRDefault="00C73752" w:rsidP="003E3218">
      <w:pPr>
        <w:rPr>
          <w:b/>
        </w:rPr>
      </w:pPr>
      <w:r w:rsidRPr="00712505">
        <w:rPr>
          <w:b/>
        </w:rPr>
        <w:t>Desenvolvimento</w:t>
      </w:r>
    </w:p>
    <w:p w14:paraId="76B67A4D" w14:textId="77777777" w:rsidR="009D1A45" w:rsidRPr="00712505" w:rsidRDefault="009D1A45" w:rsidP="003E3218">
      <w:pPr>
        <w:rPr>
          <w:b/>
        </w:rPr>
      </w:pPr>
      <w:r w:rsidRPr="00712505">
        <w:rPr>
          <w:b/>
        </w:rPr>
        <w:t>B</w:t>
      </w:r>
      <w:r w:rsidR="00022F49" w:rsidRPr="00712505">
        <w:rPr>
          <w:b/>
        </w:rPr>
        <w:t>log</w:t>
      </w:r>
    </w:p>
    <w:p w14:paraId="517EC03A" w14:textId="1668DAED" w:rsidR="00C253CF" w:rsidRPr="00712505" w:rsidRDefault="009D1A45" w:rsidP="00C253CF">
      <w:pPr>
        <w:rPr>
          <w:rFonts w:cs="Arial"/>
        </w:rPr>
      </w:pPr>
      <w:r w:rsidRPr="00712505">
        <w:rPr>
          <w:rFonts w:cs="Arial"/>
        </w:rPr>
        <w:t xml:space="preserve">O blog foi desenvolvido utilizando a plataforma do </w:t>
      </w:r>
      <w:r w:rsidRPr="00712505">
        <w:rPr>
          <w:rFonts w:cs="Arial"/>
          <w:i/>
        </w:rPr>
        <w:t>Google</w:t>
      </w:r>
      <w:r w:rsidRPr="00712505">
        <w:rPr>
          <w:rFonts w:cs="Arial"/>
        </w:rPr>
        <w:t>, sugerida pelo professor</w:t>
      </w:r>
      <w:r w:rsidR="00C54B8B" w:rsidRPr="00712505">
        <w:rPr>
          <w:rFonts w:cs="Arial"/>
        </w:rPr>
        <w:t xml:space="preserve"> da disciplina bases da internet</w:t>
      </w:r>
      <w:r w:rsidRPr="00712505">
        <w:rPr>
          <w:rFonts w:cs="Arial"/>
        </w:rPr>
        <w:t xml:space="preserve">, </w:t>
      </w:r>
      <w:r w:rsidR="00C54B8B" w:rsidRPr="00712505">
        <w:rPr>
          <w:rFonts w:cs="Arial"/>
        </w:rPr>
        <w:t>o qual</w:t>
      </w:r>
      <w:r w:rsidRPr="00712505">
        <w:rPr>
          <w:rFonts w:cs="Arial"/>
        </w:rPr>
        <w:t xml:space="preserve"> realizamos pesquisas após cada aula, tornando assim um projeto complementar ao conteúdo lecionado. Inicialmente precisamos desenvolver alguns códigos em XML, juntamente com o gerenciamento que a </w:t>
      </w:r>
      <w:r w:rsidR="00C253CF" w:rsidRPr="00712505">
        <w:rPr>
          <w:rFonts w:cs="Arial"/>
        </w:rPr>
        <w:t xml:space="preserve">própria </w:t>
      </w:r>
      <w:r w:rsidRPr="00712505">
        <w:rPr>
          <w:rFonts w:cs="Arial"/>
        </w:rPr>
        <w:t xml:space="preserve">aplicação disponibilizava, para definir o </w:t>
      </w:r>
      <w:r w:rsidRPr="00712505">
        <w:rPr>
          <w:rFonts w:cs="Arial"/>
          <w:i/>
        </w:rPr>
        <w:t>design</w:t>
      </w:r>
      <w:r w:rsidRPr="00712505">
        <w:rPr>
          <w:rFonts w:cs="Arial"/>
        </w:rPr>
        <w:t xml:space="preserve"> do blog.</w:t>
      </w:r>
    </w:p>
    <w:p w14:paraId="06A16357" w14:textId="77777777" w:rsidR="00C253CF" w:rsidRPr="00712505" w:rsidRDefault="00172F38" w:rsidP="00C253CF">
      <w:pPr>
        <w:jc w:val="center"/>
        <w:rPr>
          <w:rFonts w:cs="Arial"/>
        </w:rPr>
      </w:pPr>
      <w:r w:rsidRPr="00712505">
        <w:rPr>
          <w:rFonts w:cs="Arial"/>
          <w:sz w:val="20"/>
        </w:rPr>
        <w:t>Figura 1</w:t>
      </w:r>
      <w:r w:rsidR="00C253CF" w:rsidRPr="00712505">
        <w:rPr>
          <w:rFonts w:cs="Arial"/>
          <w:sz w:val="20"/>
        </w:rPr>
        <w:t xml:space="preserve"> – blog bases para internet</w:t>
      </w:r>
    </w:p>
    <w:p w14:paraId="786CB427" w14:textId="346001C9" w:rsidR="00C253CF" w:rsidRPr="00712505" w:rsidRDefault="00335421" w:rsidP="00335421">
      <w:pPr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018ED376" wp14:editId="24F766F9">
            <wp:extent cx="4762500" cy="24765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83B2B" w14:textId="180463D5" w:rsidR="00C253CF" w:rsidRPr="00712505" w:rsidRDefault="00C253CF" w:rsidP="00C253CF">
      <w:pPr>
        <w:ind w:right="567" w:firstLine="708"/>
        <w:jc w:val="center"/>
        <w:rPr>
          <w:rFonts w:cs="Arial"/>
          <w:sz w:val="20"/>
          <w:szCs w:val="20"/>
        </w:rPr>
      </w:pPr>
      <w:r w:rsidRPr="00712505">
        <w:rPr>
          <w:rFonts w:cs="Arial"/>
          <w:sz w:val="20"/>
          <w:szCs w:val="20"/>
        </w:rPr>
        <w:t xml:space="preserve">Fonte: </w:t>
      </w:r>
      <w:r w:rsidR="00C61CE6" w:rsidRPr="00712505">
        <w:rPr>
          <w:rFonts w:cs="Arial"/>
          <w:i/>
          <w:sz w:val="20"/>
          <w:szCs w:val="20"/>
        </w:rPr>
        <w:t>print screen</w:t>
      </w:r>
      <w:r w:rsidR="00C61CE6" w:rsidRPr="00712505">
        <w:rPr>
          <w:rFonts w:cs="Arial"/>
          <w:sz w:val="20"/>
          <w:szCs w:val="20"/>
        </w:rPr>
        <w:t xml:space="preserve"> d</w:t>
      </w:r>
      <w:r w:rsidR="00193BE3" w:rsidRPr="00712505">
        <w:rPr>
          <w:rFonts w:cs="Arial"/>
          <w:sz w:val="20"/>
          <w:szCs w:val="20"/>
        </w:rPr>
        <w:t xml:space="preserve">o </w:t>
      </w:r>
      <w:r w:rsidR="007D1C10" w:rsidRPr="00712505">
        <w:rPr>
          <w:rFonts w:cs="Arial"/>
          <w:sz w:val="20"/>
          <w:szCs w:val="20"/>
        </w:rPr>
        <w:t xml:space="preserve">blog desenvolvido </w:t>
      </w:r>
      <w:r w:rsidR="00193BE3" w:rsidRPr="00712505">
        <w:rPr>
          <w:rFonts w:cs="Arial"/>
          <w:sz w:val="20"/>
          <w:szCs w:val="20"/>
        </w:rPr>
        <w:t>pelo autor</w:t>
      </w:r>
    </w:p>
    <w:p w14:paraId="5712DC54" w14:textId="77777777" w:rsidR="00C253CF" w:rsidRPr="00712505" w:rsidRDefault="00C253CF" w:rsidP="003E3218">
      <w:pPr>
        <w:rPr>
          <w:rFonts w:cs="Arial"/>
        </w:rPr>
      </w:pPr>
    </w:p>
    <w:p w14:paraId="099B582A" w14:textId="77777777" w:rsidR="00C253CF" w:rsidRPr="00712505" w:rsidRDefault="00C253CF" w:rsidP="003E3218">
      <w:pPr>
        <w:rPr>
          <w:rFonts w:cs="Arial"/>
          <w:b/>
        </w:rPr>
      </w:pPr>
    </w:p>
    <w:p w14:paraId="2791E7F9" w14:textId="77777777" w:rsidR="00C253CF" w:rsidRPr="00712505" w:rsidRDefault="00C253CF" w:rsidP="003E3218">
      <w:pPr>
        <w:rPr>
          <w:rFonts w:cs="Arial"/>
          <w:b/>
        </w:rPr>
      </w:pPr>
    </w:p>
    <w:p w14:paraId="237D1573" w14:textId="77777777" w:rsidR="00C253CF" w:rsidRPr="00712505" w:rsidRDefault="00C253CF" w:rsidP="003E3218">
      <w:pPr>
        <w:rPr>
          <w:rFonts w:cs="Arial"/>
          <w:b/>
        </w:rPr>
      </w:pPr>
    </w:p>
    <w:p w14:paraId="10AC9607" w14:textId="77777777" w:rsidR="00C253CF" w:rsidRPr="00712505" w:rsidRDefault="00C253CF" w:rsidP="003E3218">
      <w:pPr>
        <w:rPr>
          <w:rFonts w:cs="Arial"/>
          <w:b/>
        </w:rPr>
      </w:pPr>
    </w:p>
    <w:p w14:paraId="48043554" w14:textId="77777777" w:rsidR="00C253CF" w:rsidRPr="00712505" w:rsidRDefault="00C253CF" w:rsidP="003E3218">
      <w:pPr>
        <w:rPr>
          <w:rFonts w:cs="Arial"/>
          <w:b/>
        </w:rPr>
      </w:pPr>
    </w:p>
    <w:p w14:paraId="647EA67D" w14:textId="77777777" w:rsidR="00C253CF" w:rsidRPr="00712505" w:rsidRDefault="00AB704A" w:rsidP="003E3218">
      <w:pPr>
        <w:rPr>
          <w:rFonts w:cs="Arial"/>
          <w:b/>
        </w:rPr>
      </w:pPr>
      <w:r w:rsidRPr="00712505">
        <w:rPr>
          <w:rFonts w:cs="Arial"/>
          <w:b/>
        </w:rPr>
        <w:t>Sítios de Internet</w:t>
      </w:r>
    </w:p>
    <w:p w14:paraId="69C5F47B" w14:textId="77777777" w:rsidR="00C253CF" w:rsidRPr="00712505" w:rsidRDefault="00C253CF" w:rsidP="00C253CF">
      <w:pPr>
        <w:spacing w:after="160" w:line="259" w:lineRule="auto"/>
        <w:rPr>
          <w:rFonts w:eastAsia="Calibri" w:cs="Arial"/>
          <w:lang w:eastAsia="en-US"/>
        </w:rPr>
      </w:pPr>
      <w:r w:rsidRPr="00712505">
        <w:rPr>
          <w:rFonts w:eastAsia="Calibri" w:cs="Arial"/>
          <w:lang w:eastAsia="en-US"/>
        </w:rPr>
        <w:t xml:space="preserve">A princípio foi realizado o brainstorming para definir o nome da marca, e assim definir o logo tipo, cores e tipografia, para o desenvolvimento do </w:t>
      </w:r>
      <w:r w:rsidRPr="00712505">
        <w:rPr>
          <w:rFonts w:eastAsia="Calibri" w:cs="Arial"/>
          <w:i/>
          <w:lang w:eastAsia="en-US"/>
        </w:rPr>
        <w:t>site</w:t>
      </w:r>
      <w:r w:rsidRPr="00712505">
        <w:rPr>
          <w:rFonts w:eastAsia="Calibri" w:cs="Arial"/>
          <w:lang w:eastAsia="en-US"/>
        </w:rPr>
        <w:t xml:space="preserve"> da primeira entrega.</w:t>
      </w:r>
    </w:p>
    <w:p w14:paraId="6A41022D" w14:textId="77777777" w:rsidR="00C253CF" w:rsidRPr="00712505" w:rsidRDefault="00C253CF" w:rsidP="00C253CF">
      <w:pPr>
        <w:spacing w:after="160" w:line="259" w:lineRule="auto"/>
        <w:rPr>
          <w:rFonts w:eastAsia="Calibri" w:cs="Arial"/>
          <w:lang w:eastAsia="en-US"/>
        </w:rPr>
      </w:pPr>
    </w:p>
    <w:p w14:paraId="5AFD5CFA" w14:textId="77777777" w:rsidR="00C253CF" w:rsidRPr="00712505" w:rsidRDefault="00D9257D" w:rsidP="00C253CF">
      <w:pPr>
        <w:spacing w:after="160" w:line="259" w:lineRule="auto"/>
        <w:jc w:val="center"/>
        <w:rPr>
          <w:rFonts w:eastAsia="Calibri" w:cs="Arial"/>
          <w:b/>
          <w:sz w:val="28"/>
          <w:szCs w:val="28"/>
          <w:lang w:eastAsia="en-US"/>
        </w:rPr>
      </w:pPr>
      <w:r w:rsidRPr="00712505">
        <w:rPr>
          <w:rFonts w:eastAsia="Calibri" w:cs="Arial"/>
          <w:sz w:val="20"/>
          <w:szCs w:val="22"/>
          <w:lang w:eastAsia="en-US"/>
        </w:rPr>
        <w:t>Figura 2</w:t>
      </w:r>
      <w:r w:rsidR="00C253CF" w:rsidRPr="00712505">
        <w:rPr>
          <w:rFonts w:eastAsia="Calibri" w:cs="Arial"/>
          <w:sz w:val="20"/>
          <w:szCs w:val="22"/>
          <w:lang w:eastAsia="en-US"/>
        </w:rPr>
        <w:t xml:space="preserve"> – Desenvolvimento da logo marca</w:t>
      </w:r>
    </w:p>
    <w:p w14:paraId="44E4BA7D" w14:textId="58190859" w:rsidR="00C253CF" w:rsidRPr="00712505" w:rsidRDefault="00C230B0" w:rsidP="00C253CF">
      <w:pPr>
        <w:spacing w:after="160" w:line="259" w:lineRule="auto"/>
        <w:jc w:val="center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170067A9" wp14:editId="2EE640ED">
            <wp:extent cx="4762500" cy="26955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273BC" w14:textId="0206530E" w:rsidR="00C253CF" w:rsidRPr="00712505" w:rsidRDefault="00193BE3" w:rsidP="00C253CF">
      <w:pPr>
        <w:spacing w:after="160" w:line="259" w:lineRule="auto"/>
        <w:ind w:right="567" w:firstLine="708"/>
        <w:jc w:val="center"/>
        <w:rPr>
          <w:rFonts w:eastAsia="Calibri" w:cs="Arial"/>
          <w:sz w:val="20"/>
          <w:szCs w:val="20"/>
          <w:lang w:eastAsia="en-US"/>
        </w:rPr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do sítio desenvolvido pelo autor</w:t>
      </w:r>
    </w:p>
    <w:p w14:paraId="6DAEDD05" w14:textId="77777777" w:rsidR="00C253CF" w:rsidRPr="00712505" w:rsidRDefault="00C253CF" w:rsidP="00C253CF">
      <w:pPr>
        <w:spacing w:after="160" w:line="259" w:lineRule="auto"/>
        <w:jc w:val="left"/>
        <w:rPr>
          <w:rFonts w:eastAsia="Calibri" w:cs="Arial"/>
          <w:lang w:eastAsia="en-US"/>
        </w:rPr>
      </w:pPr>
      <w:r w:rsidRPr="00712505">
        <w:rPr>
          <w:rFonts w:eastAsia="Calibri" w:cs="Arial"/>
          <w:lang w:eastAsia="en-US"/>
        </w:rPr>
        <w:br w:type="page"/>
      </w:r>
    </w:p>
    <w:p w14:paraId="6861EDF8" w14:textId="77777777" w:rsidR="00C253CF" w:rsidRPr="00712505" w:rsidRDefault="00C253CF" w:rsidP="00C253CF">
      <w:pPr>
        <w:spacing w:after="160" w:line="259" w:lineRule="auto"/>
        <w:rPr>
          <w:rFonts w:eastAsia="Calibri" w:cs="Arial"/>
          <w:lang w:eastAsia="en-US"/>
        </w:rPr>
      </w:pPr>
      <w:r w:rsidRPr="00712505">
        <w:rPr>
          <w:rFonts w:eastAsia="Calibri" w:cs="Arial"/>
          <w:lang w:eastAsia="en-US"/>
        </w:rPr>
        <w:lastRenderedPageBreak/>
        <w:t xml:space="preserve">Após as definições de </w:t>
      </w:r>
      <w:r w:rsidRPr="00712505">
        <w:rPr>
          <w:rFonts w:eastAsia="Calibri" w:cs="Arial"/>
          <w:i/>
          <w:lang w:eastAsia="en-US"/>
        </w:rPr>
        <w:t>design</w:t>
      </w:r>
      <w:r w:rsidRPr="00712505">
        <w:rPr>
          <w:rFonts w:eastAsia="Calibri" w:cs="Arial"/>
          <w:lang w:eastAsia="en-US"/>
        </w:rPr>
        <w:t xml:space="preserve"> iniciais, realizamos as atividades práticas, elaborando </w:t>
      </w:r>
      <w:r w:rsidRPr="00712505">
        <w:rPr>
          <w:rFonts w:eastAsia="Calibri" w:cs="Arial"/>
          <w:i/>
          <w:lang w:eastAsia="en-US"/>
        </w:rPr>
        <w:t>Wireframes</w:t>
      </w:r>
      <w:r w:rsidRPr="00712505">
        <w:rPr>
          <w:rFonts w:eastAsia="Calibri" w:cs="Arial"/>
          <w:lang w:eastAsia="en-US"/>
        </w:rPr>
        <w:t xml:space="preserve"> e definimos o posicionamento dos elementos das páginas, e em paralelo foram efetuadas as escritas do conteúdo web, que será implementado na página, que por sua vez utilizaremos conceitos de criação de conteúdo, aprendidos em sala de aula.</w:t>
      </w:r>
    </w:p>
    <w:p w14:paraId="0FF32554" w14:textId="77777777" w:rsidR="00C253CF" w:rsidRPr="00712505" w:rsidRDefault="00C253CF" w:rsidP="00C253CF">
      <w:pPr>
        <w:spacing w:after="160" w:line="259" w:lineRule="auto"/>
        <w:rPr>
          <w:rFonts w:eastAsia="Calibri" w:cs="Arial"/>
          <w:sz w:val="20"/>
          <w:szCs w:val="20"/>
          <w:lang w:eastAsia="en-US"/>
        </w:rPr>
      </w:pPr>
    </w:p>
    <w:p w14:paraId="7DEBC002" w14:textId="77777777" w:rsidR="00C253CF" w:rsidRPr="00712505" w:rsidRDefault="00E37243" w:rsidP="00C253CF">
      <w:pPr>
        <w:spacing w:after="160" w:line="259" w:lineRule="auto"/>
        <w:jc w:val="center"/>
        <w:rPr>
          <w:rFonts w:eastAsia="Calibri" w:cs="Arial"/>
          <w:b/>
          <w:sz w:val="28"/>
          <w:szCs w:val="28"/>
          <w:lang w:eastAsia="en-US"/>
        </w:rPr>
      </w:pPr>
      <w:r w:rsidRPr="00712505">
        <w:rPr>
          <w:rFonts w:eastAsia="Calibri" w:cs="Arial"/>
          <w:sz w:val="20"/>
          <w:szCs w:val="22"/>
          <w:lang w:eastAsia="en-US"/>
        </w:rPr>
        <w:t>Figura 3</w:t>
      </w:r>
      <w:r w:rsidR="00C253CF" w:rsidRPr="00712505">
        <w:rPr>
          <w:rFonts w:eastAsia="Calibri" w:cs="Arial"/>
          <w:sz w:val="20"/>
          <w:szCs w:val="22"/>
          <w:lang w:eastAsia="en-US"/>
        </w:rPr>
        <w:t xml:space="preserve"> – </w:t>
      </w:r>
      <w:r w:rsidR="00C253CF" w:rsidRPr="00712505">
        <w:rPr>
          <w:rFonts w:eastAsia="Calibri" w:cs="Arial"/>
          <w:i/>
          <w:sz w:val="20"/>
          <w:szCs w:val="22"/>
          <w:lang w:eastAsia="en-US"/>
        </w:rPr>
        <w:t>Wireframes</w:t>
      </w:r>
      <w:r w:rsidR="00C253CF" w:rsidRPr="00712505">
        <w:rPr>
          <w:rFonts w:eastAsia="Calibri" w:cs="Arial"/>
          <w:sz w:val="20"/>
          <w:szCs w:val="22"/>
          <w:lang w:eastAsia="en-US"/>
        </w:rPr>
        <w:t xml:space="preserve"> definido para o </w:t>
      </w:r>
      <w:r w:rsidR="00C253CF" w:rsidRPr="00712505">
        <w:rPr>
          <w:rFonts w:eastAsia="Calibri" w:cs="Arial"/>
          <w:i/>
          <w:sz w:val="20"/>
          <w:szCs w:val="22"/>
          <w:lang w:eastAsia="en-US"/>
        </w:rPr>
        <w:t>site</w:t>
      </w:r>
    </w:p>
    <w:p w14:paraId="58320B48" w14:textId="77777777" w:rsidR="00C253CF" w:rsidRPr="00712505" w:rsidRDefault="00C253CF" w:rsidP="00C253CF">
      <w:pPr>
        <w:spacing w:after="160" w:line="259" w:lineRule="auto"/>
        <w:jc w:val="center"/>
        <w:rPr>
          <w:rFonts w:ascii="Calibri" w:eastAsia="Calibri" w:hAnsi="Calibri"/>
          <w:sz w:val="22"/>
          <w:szCs w:val="22"/>
          <w:lang w:eastAsia="en-US"/>
        </w:rPr>
      </w:pPr>
      <w:r w:rsidRPr="00712505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1FE95972" wp14:editId="561937AA">
            <wp:extent cx="1876425" cy="1338255"/>
            <wp:effectExtent l="19050" t="19050" r="9525" b="1460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927" cy="134003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712505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20795904" wp14:editId="52559F96">
            <wp:extent cx="1883114" cy="1343025"/>
            <wp:effectExtent l="19050" t="19050" r="22225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144" cy="134518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712505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657CB6CE" wp14:editId="7C7DD8C5">
            <wp:extent cx="1883115" cy="1343025"/>
            <wp:effectExtent l="19050" t="19050" r="22225" b="952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279" cy="134884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712505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02F1F8E7" wp14:editId="17E668CC">
            <wp:extent cx="2216681" cy="1580923"/>
            <wp:effectExtent l="19050" t="19050" r="12700" b="1968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639" cy="1591591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712505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7D4F1A66" wp14:editId="5EB4A60D">
            <wp:extent cx="2209800" cy="1576016"/>
            <wp:effectExtent l="19050" t="19050" r="19050" b="2476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987" cy="158042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2E79B0E" w14:textId="23ED7720" w:rsidR="00C253CF" w:rsidRPr="00712505" w:rsidRDefault="00193BE3" w:rsidP="00C253CF">
      <w:pPr>
        <w:spacing w:after="160" w:line="259" w:lineRule="auto"/>
        <w:ind w:right="567" w:firstLine="708"/>
        <w:jc w:val="center"/>
        <w:rPr>
          <w:rFonts w:eastAsia="Calibri" w:cs="Arial"/>
          <w:sz w:val="20"/>
          <w:szCs w:val="20"/>
          <w:lang w:eastAsia="en-US"/>
        </w:rPr>
      </w:pPr>
      <w:r w:rsidRPr="00712505">
        <w:rPr>
          <w:rFonts w:eastAsia="Calibri" w:cs="Arial"/>
          <w:sz w:val="20"/>
          <w:szCs w:val="20"/>
          <w:lang w:eastAsia="en-US"/>
        </w:rPr>
        <w:t>Fonte: elaborado</w:t>
      </w:r>
      <w:r w:rsidR="00C253CF" w:rsidRPr="00712505">
        <w:rPr>
          <w:rFonts w:eastAsia="Calibri" w:cs="Arial"/>
          <w:sz w:val="20"/>
          <w:szCs w:val="20"/>
          <w:lang w:eastAsia="en-US"/>
        </w:rPr>
        <w:t xml:space="preserve"> pelo autor</w:t>
      </w:r>
    </w:p>
    <w:p w14:paraId="5A343004" w14:textId="77777777" w:rsidR="00C253CF" w:rsidRPr="00712505" w:rsidRDefault="00C253CF" w:rsidP="00C253CF">
      <w:pPr>
        <w:spacing w:after="160" w:line="259" w:lineRule="auto"/>
        <w:jc w:val="left"/>
        <w:rPr>
          <w:rFonts w:eastAsia="Calibri" w:cs="Arial"/>
          <w:lang w:eastAsia="en-US"/>
        </w:rPr>
      </w:pPr>
      <w:r w:rsidRPr="00712505">
        <w:rPr>
          <w:rFonts w:eastAsia="Calibri" w:cs="Arial"/>
          <w:lang w:eastAsia="en-US"/>
        </w:rPr>
        <w:br w:type="page"/>
      </w:r>
    </w:p>
    <w:p w14:paraId="1F22F1AE" w14:textId="77777777" w:rsidR="00C253CF" w:rsidRPr="00712505" w:rsidRDefault="00C253CF" w:rsidP="00C253CF">
      <w:pPr>
        <w:spacing w:after="160" w:line="259" w:lineRule="auto"/>
        <w:rPr>
          <w:rFonts w:eastAsia="Calibri" w:cs="Arial"/>
          <w:lang w:eastAsia="en-US"/>
        </w:rPr>
      </w:pPr>
      <w:r w:rsidRPr="00712505">
        <w:rPr>
          <w:rFonts w:eastAsia="Calibri" w:cs="Arial"/>
          <w:lang w:eastAsia="en-US"/>
        </w:rPr>
        <w:lastRenderedPageBreak/>
        <w:t xml:space="preserve">Por fim o </w:t>
      </w:r>
      <w:r w:rsidRPr="00712505">
        <w:rPr>
          <w:rFonts w:eastAsia="Calibri" w:cs="Arial"/>
          <w:i/>
          <w:lang w:eastAsia="en-US"/>
        </w:rPr>
        <w:t>site</w:t>
      </w:r>
      <w:r w:rsidRPr="00712505">
        <w:rPr>
          <w:rFonts w:eastAsia="Calibri" w:cs="Arial"/>
          <w:lang w:eastAsia="en-US"/>
        </w:rPr>
        <w:t xml:space="preserve"> foi desenvolvido utilizando os conceitos aprendidos ao longo do semestre, as informações adquiridas nas disciplinas foram extremamente relevantes, tornando assim um projeto multidisciplinar e completo para a proposta definida.</w:t>
      </w:r>
    </w:p>
    <w:p w14:paraId="1A9E6D17" w14:textId="77777777" w:rsidR="00C253CF" w:rsidRPr="00712505" w:rsidRDefault="00C253CF" w:rsidP="00C253CF">
      <w:pPr>
        <w:spacing w:after="160" w:line="259" w:lineRule="auto"/>
        <w:rPr>
          <w:rFonts w:eastAsia="Calibri" w:cs="Arial"/>
          <w:sz w:val="20"/>
          <w:szCs w:val="22"/>
          <w:lang w:eastAsia="en-US"/>
        </w:rPr>
      </w:pPr>
    </w:p>
    <w:p w14:paraId="4ACBCCC4" w14:textId="77777777" w:rsidR="00C253CF" w:rsidRPr="00712505" w:rsidRDefault="00824865" w:rsidP="00C253CF">
      <w:pPr>
        <w:spacing w:after="160" w:line="259" w:lineRule="auto"/>
        <w:jc w:val="center"/>
        <w:rPr>
          <w:rFonts w:eastAsia="Calibri" w:cs="Arial"/>
          <w:sz w:val="20"/>
          <w:szCs w:val="22"/>
          <w:lang w:eastAsia="en-US"/>
        </w:rPr>
      </w:pPr>
      <w:r w:rsidRPr="00712505">
        <w:rPr>
          <w:rFonts w:eastAsia="Calibri" w:cs="Arial"/>
          <w:sz w:val="20"/>
          <w:szCs w:val="22"/>
          <w:lang w:eastAsia="en-US"/>
        </w:rPr>
        <w:t>Figura 4</w:t>
      </w:r>
      <w:r w:rsidR="00C253CF" w:rsidRPr="00712505">
        <w:rPr>
          <w:rFonts w:eastAsia="Calibri" w:cs="Arial"/>
          <w:sz w:val="20"/>
          <w:szCs w:val="22"/>
          <w:lang w:eastAsia="en-US"/>
        </w:rPr>
        <w:t xml:space="preserve"> – Páginas do sitio de internet</w:t>
      </w:r>
    </w:p>
    <w:p w14:paraId="077B6B00" w14:textId="77777777" w:rsidR="00C253CF" w:rsidRPr="00712505" w:rsidRDefault="00C253CF" w:rsidP="00C253CF">
      <w:pPr>
        <w:spacing w:after="160" w:line="259" w:lineRule="auto"/>
        <w:jc w:val="center"/>
        <w:rPr>
          <w:rFonts w:eastAsia="Calibri" w:cs="Arial"/>
          <w:b/>
          <w:sz w:val="28"/>
          <w:szCs w:val="28"/>
          <w:lang w:eastAsia="en-US"/>
        </w:rPr>
      </w:pPr>
      <w:r w:rsidRPr="00712505">
        <w:rPr>
          <w:rFonts w:eastAsia="Calibri" w:cs="Arial"/>
          <w:b/>
          <w:noProof/>
          <w:sz w:val="28"/>
          <w:szCs w:val="28"/>
        </w:rPr>
        <w:drawing>
          <wp:inline distT="0" distB="0" distL="0" distR="0" wp14:anchorId="5353293F" wp14:editId="38623EA3">
            <wp:extent cx="2352675" cy="1677913"/>
            <wp:effectExtent l="19050" t="19050" r="9525" b="1778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934" cy="168023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712505">
        <w:rPr>
          <w:rFonts w:eastAsia="Calibri" w:cs="Arial"/>
          <w:b/>
          <w:noProof/>
          <w:sz w:val="28"/>
          <w:szCs w:val="28"/>
        </w:rPr>
        <w:drawing>
          <wp:inline distT="0" distB="0" distL="0" distR="0" wp14:anchorId="2C09CA82" wp14:editId="0EAAA828">
            <wp:extent cx="2362200" cy="1684707"/>
            <wp:effectExtent l="19050" t="19050" r="19050" b="1079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630" cy="169143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712505">
        <w:rPr>
          <w:rFonts w:eastAsia="Calibri" w:cs="Arial"/>
          <w:b/>
          <w:noProof/>
          <w:sz w:val="28"/>
          <w:szCs w:val="28"/>
        </w:rPr>
        <w:drawing>
          <wp:inline distT="0" distB="0" distL="0" distR="0" wp14:anchorId="4401D295" wp14:editId="14F885FC">
            <wp:extent cx="2361322" cy="1684080"/>
            <wp:effectExtent l="19050" t="19050" r="20320" b="1143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223" cy="1693281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712505">
        <w:rPr>
          <w:rFonts w:eastAsia="Calibri" w:cs="Arial"/>
          <w:b/>
          <w:noProof/>
          <w:sz w:val="28"/>
          <w:szCs w:val="28"/>
        </w:rPr>
        <w:drawing>
          <wp:inline distT="0" distB="0" distL="0" distR="0" wp14:anchorId="1D38BE96" wp14:editId="24F43026">
            <wp:extent cx="2352675" cy="1677913"/>
            <wp:effectExtent l="19050" t="19050" r="9525" b="1778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815" cy="168086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712505">
        <w:rPr>
          <w:rFonts w:eastAsia="Calibri" w:cs="Arial"/>
          <w:b/>
          <w:noProof/>
          <w:sz w:val="28"/>
          <w:szCs w:val="28"/>
        </w:rPr>
        <w:drawing>
          <wp:inline distT="0" distB="0" distL="0" distR="0" wp14:anchorId="46E7E95C" wp14:editId="49F05A2B">
            <wp:extent cx="2743200" cy="1956433"/>
            <wp:effectExtent l="19050" t="19050" r="19050" b="2540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313" cy="196435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4C492C7" w14:textId="37825C5C" w:rsidR="00C253CF" w:rsidRPr="00712505" w:rsidRDefault="00193BE3" w:rsidP="00C253CF">
      <w:pPr>
        <w:jc w:val="center"/>
        <w:rPr>
          <w:rFonts w:cs="Arial"/>
        </w:rPr>
      </w:pPr>
      <w:r w:rsidRPr="00712505">
        <w:rPr>
          <w:rFonts w:eastAsia="Calibri" w:cs="Arial"/>
          <w:sz w:val="20"/>
          <w:szCs w:val="20"/>
          <w:lang w:eastAsia="en-US"/>
        </w:rPr>
        <w:t>Fonte: elaborado</w:t>
      </w:r>
      <w:r w:rsidR="00C253CF" w:rsidRPr="00712505">
        <w:rPr>
          <w:rFonts w:eastAsia="Calibri" w:cs="Arial"/>
          <w:sz w:val="20"/>
          <w:szCs w:val="20"/>
          <w:lang w:eastAsia="en-US"/>
        </w:rPr>
        <w:t xml:space="preserve"> pelo autor</w:t>
      </w:r>
    </w:p>
    <w:p w14:paraId="243FA37A" w14:textId="77777777" w:rsidR="00C253CF" w:rsidRPr="00712505" w:rsidRDefault="00C253CF" w:rsidP="003E3218">
      <w:pPr>
        <w:rPr>
          <w:b/>
        </w:rPr>
      </w:pPr>
    </w:p>
    <w:p w14:paraId="386F483A" w14:textId="77777777" w:rsidR="00C253CF" w:rsidRPr="00712505" w:rsidRDefault="00C253CF" w:rsidP="003E3218">
      <w:pPr>
        <w:rPr>
          <w:b/>
        </w:rPr>
      </w:pPr>
    </w:p>
    <w:p w14:paraId="2032A8CC" w14:textId="77777777" w:rsidR="00C253CF" w:rsidRPr="00712505" w:rsidRDefault="00C253CF" w:rsidP="003E3218">
      <w:pPr>
        <w:rPr>
          <w:b/>
        </w:rPr>
      </w:pPr>
    </w:p>
    <w:p w14:paraId="528257C6" w14:textId="77777777" w:rsidR="00C253CF" w:rsidRPr="00712505" w:rsidRDefault="00C253CF" w:rsidP="003E3218">
      <w:pPr>
        <w:rPr>
          <w:b/>
        </w:rPr>
      </w:pPr>
    </w:p>
    <w:p w14:paraId="6D6E3393" w14:textId="77777777" w:rsidR="00C253CF" w:rsidRPr="00712505" w:rsidRDefault="00C253CF" w:rsidP="003E3218">
      <w:pPr>
        <w:rPr>
          <w:b/>
        </w:rPr>
      </w:pPr>
    </w:p>
    <w:p w14:paraId="37BD76C7" w14:textId="77777777" w:rsidR="00CB4F64" w:rsidRPr="00712505" w:rsidRDefault="00CB4F64" w:rsidP="003E3218">
      <w:pPr>
        <w:rPr>
          <w:b/>
        </w:rPr>
      </w:pPr>
      <w:r w:rsidRPr="00712505">
        <w:rPr>
          <w:b/>
        </w:rPr>
        <w:t xml:space="preserve">Considerações </w:t>
      </w:r>
    </w:p>
    <w:p w14:paraId="7A828B2E" w14:textId="77777777" w:rsidR="009C57DF" w:rsidRPr="00712505" w:rsidRDefault="004945EC" w:rsidP="003E3218">
      <w:r w:rsidRPr="00712505">
        <w:t xml:space="preserve">Os dois projetos que foram desenvolvidos para </w:t>
      </w:r>
      <w:r w:rsidR="002A3EAB" w:rsidRPr="00712505">
        <w:t>a</w:t>
      </w:r>
      <w:r w:rsidRPr="00712505">
        <w:t xml:space="preserve"> primeira entrega, foi um excelente aprendizado, pois consegui aplicar várias habilidades técnicas adquiridas em sala de aula, aproveitando feedback dos colegas e professores, enriquecendo os conceitos e aprimorando as habilidades exigidas para a conclusão.</w:t>
      </w:r>
    </w:p>
    <w:p w14:paraId="7D224A36" w14:textId="77777777" w:rsidR="004945EC" w:rsidRPr="00712505" w:rsidRDefault="004945EC" w:rsidP="003E3218">
      <w:pPr>
        <w:rPr>
          <w:b/>
        </w:rPr>
      </w:pPr>
    </w:p>
    <w:p w14:paraId="2785E60A" w14:textId="77777777" w:rsidR="00CB4F64" w:rsidRPr="00712505" w:rsidRDefault="00F05A88" w:rsidP="006D0C18">
      <w:pPr>
        <w:pStyle w:val="Ttulo1"/>
        <w:numPr>
          <w:ilvl w:val="0"/>
          <w:numId w:val="0"/>
        </w:numPr>
        <w:ind w:left="431" w:hanging="431"/>
      </w:pPr>
      <w:bookmarkStart w:id="6" w:name="_Toc530601629"/>
      <w:r w:rsidRPr="00712505">
        <w:t>4</w:t>
      </w:r>
      <w:r w:rsidR="00CB4F64" w:rsidRPr="00712505">
        <w:t xml:space="preserve"> ENTREGA 2</w:t>
      </w:r>
      <w:bookmarkEnd w:id="6"/>
    </w:p>
    <w:p w14:paraId="56D6E12D" w14:textId="77777777" w:rsidR="00CB4F64" w:rsidRPr="00712505" w:rsidRDefault="00CB4F64" w:rsidP="003E3218">
      <w:pPr>
        <w:rPr>
          <w:b/>
        </w:rPr>
      </w:pPr>
      <w:r w:rsidRPr="00712505">
        <w:rPr>
          <w:b/>
        </w:rPr>
        <w:t>Introdução</w:t>
      </w:r>
    </w:p>
    <w:p w14:paraId="0C89697F" w14:textId="77777777" w:rsidR="00CB4F64" w:rsidRPr="00712505" w:rsidRDefault="00CB4F64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-BoldMT" w:hAnsi="Arial-BoldMT" w:cs="Arial-BoldMT"/>
          <w:b/>
          <w:bCs/>
        </w:rPr>
        <w:t xml:space="preserve">Competências esperadas dos estudantes no segundo semestre do curso </w:t>
      </w:r>
      <w:r w:rsidRPr="00712505">
        <w:rPr>
          <w:rFonts w:ascii="ArialMT" w:hAnsi="ArialMT" w:cs="ArialMT"/>
        </w:rPr>
        <w:t xml:space="preserve">(trabalhos e projetos que devem ser capazes de desenvolver). </w:t>
      </w:r>
    </w:p>
    <w:p w14:paraId="0EA0E111" w14:textId="77777777" w:rsidR="00CB4F64" w:rsidRPr="00712505" w:rsidRDefault="00CB4F64" w:rsidP="003E3218">
      <w:pPr>
        <w:autoSpaceDE w:val="0"/>
        <w:autoSpaceDN w:val="0"/>
        <w:adjustRightInd w:val="0"/>
        <w:rPr>
          <w:rFonts w:ascii="Arial-BoldMT" w:hAnsi="Arial-BoldMT" w:cs="Arial-BoldMT"/>
          <w:b/>
          <w:bCs/>
        </w:rPr>
      </w:pPr>
      <w:r w:rsidRPr="00712505">
        <w:rPr>
          <w:rFonts w:ascii="Arial-BoldMT" w:hAnsi="Arial-BoldMT" w:cs="Arial-BoldMT"/>
          <w:b/>
          <w:bCs/>
        </w:rPr>
        <w:t>Na linguagem de hipertexto</w:t>
      </w:r>
    </w:p>
    <w:p w14:paraId="4CE6F7EE" w14:textId="77777777" w:rsidR="00CB4F64" w:rsidRPr="00712505" w:rsidRDefault="00CB4F64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-BoldMT" w:hAnsi="Arial-BoldMT" w:cs="Arial-BoldMT"/>
          <w:b/>
          <w:bCs/>
        </w:rPr>
        <w:t>Criar formulários HTML</w:t>
      </w:r>
      <w:r w:rsidRPr="00712505">
        <w:rPr>
          <w:rFonts w:ascii="ArialMT" w:hAnsi="ArialMT" w:cs="ArialMT"/>
        </w:rPr>
        <w:t>. Conectar um formulário HTML com um servidor para processamento.</w:t>
      </w:r>
    </w:p>
    <w:p w14:paraId="53C24C7D" w14:textId="77777777" w:rsidR="00CB4F64" w:rsidRPr="00712505" w:rsidRDefault="00CB4F64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MT" w:hAnsi="ArialMT" w:cs="ArialMT"/>
        </w:rPr>
        <w:t>Empregar microformatos semânticos para marcar contatos e eventos (</w:t>
      </w:r>
      <w:proofErr w:type="spellStart"/>
      <w:r w:rsidRPr="00712505">
        <w:rPr>
          <w:rFonts w:ascii="ArialMT" w:hAnsi="ArialMT" w:cs="ArialMT"/>
          <w:i/>
        </w:rPr>
        <w:t>hCard</w:t>
      </w:r>
      <w:proofErr w:type="spellEnd"/>
      <w:r w:rsidRPr="00712505">
        <w:rPr>
          <w:rFonts w:ascii="ArialMT" w:hAnsi="ArialMT" w:cs="ArialMT"/>
        </w:rPr>
        <w:t>) e (</w:t>
      </w:r>
      <w:proofErr w:type="spellStart"/>
      <w:r w:rsidRPr="00712505">
        <w:rPr>
          <w:rFonts w:ascii="ArialMT" w:hAnsi="ArialMT" w:cs="ArialMT"/>
          <w:i/>
        </w:rPr>
        <w:t>hCalendar</w:t>
      </w:r>
      <w:proofErr w:type="spellEnd"/>
      <w:r w:rsidRPr="00712505">
        <w:rPr>
          <w:rFonts w:ascii="ArialMT" w:hAnsi="ArialMT" w:cs="ArialMT"/>
        </w:rPr>
        <w:t xml:space="preserve">) e </w:t>
      </w:r>
      <w:r w:rsidR="00C447A3" w:rsidRPr="00712505">
        <w:rPr>
          <w:rFonts w:ascii="ArialMT" w:hAnsi="ArialMT" w:cs="ArialMT"/>
        </w:rPr>
        <w:t>f</w:t>
      </w:r>
      <w:r w:rsidRPr="00712505">
        <w:rPr>
          <w:rFonts w:ascii="ArialMT" w:hAnsi="ArialMT" w:cs="ArialMT"/>
        </w:rPr>
        <w:t xml:space="preserve">erramenta de tradução (como http://technorati.com/contacts/) com objetivo de criar links que permitam ao usuário baixar arquivos ou mover </w:t>
      </w:r>
      <w:r w:rsidR="00C722B4" w:rsidRPr="00712505">
        <w:rPr>
          <w:rFonts w:ascii="ArialMT" w:hAnsi="ArialMT" w:cs="ArialMT"/>
        </w:rPr>
        <w:t>conteúdo</w:t>
      </w:r>
      <w:r w:rsidRPr="00712505">
        <w:rPr>
          <w:rFonts w:ascii="ArialMT" w:hAnsi="ArialMT" w:cs="ArialMT"/>
        </w:rPr>
        <w:t xml:space="preserve">, traduzir </w:t>
      </w:r>
      <w:proofErr w:type="spellStart"/>
      <w:r w:rsidRPr="00712505">
        <w:rPr>
          <w:rFonts w:ascii="ArialMT" w:hAnsi="ArialMT" w:cs="ArialMT"/>
          <w:i/>
        </w:rPr>
        <w:t>hCard</w:t>
      </w:r>
      <w:proofErr w:type="spellEnd"/>
      <w:r w:rsidRPr="00712505">
        <w:rPr>
          <w:rFonts w:ascii="ArialMT" w:hAnsi="ArialMT" w:cs="ArialMT"/>
        </w:rPr>
        <w:t xml:space="preserve"> para </w:t>
      </w:r>
      <w:proofErr w:type="spellStart"/>
      <w:r w:rsidRPr="00712505">
        <w:rPr>
          <w:rFonts w:ascii="ArialMT" w:hAnsi="ArialMT" w:cs="ArialMT"/>
          <w:i/>
        </w:rPr>
        <w:t>vCard</w:t>
      </w:r>
      <w:proofErr w:type="spellEnd"/>
      <w:r w:rsidRPr="00712505">
        <w:rPr>
          <w:rFonts w:ascii="ArialMT" w:hAnsi="ArialMT" w:cs="ArialMT"/>
        </w:rPr>
        <w:t xml:space="preserve"> e incorporá-lo dentro de um programa de agenda de endereços. Empregar CSS para atribuir estilo a conteúdos de microformatos. Empregar propriedades de background com mosaico de imagens e técnicas de mapa de mosaico para criar colunas falsas dando ilusão de sombras e profundidade. Incorporar às páginas HTML acessibilidade que atendam ao nível de prioridade 1 da </w:t>
      </w:r>
      <w:r w:rsidRPr="00712505">
        <w:rPr>
          <w:rFonts w:ascii="Arial-ItalicMT" w:hAnsi="Arial-ItalicMT" w:cs="Arial-ItalicMT"/>
          <w:i/>
          <w:iCs/>
        </w:rPr>
        <w:t xml:space="preserve">Web </w:t>
      </w:r>
      <w:proofErr w:type="spellStart"/>
      <w:r w:rsidRPr="00712505">
        <w:rPr>
          <w:rFonts w:ascii="Arial-ItalicMT" w:hAnsi="Arial-ItalicMT" w:cs="Arial-ItalicMT"/>
          <w:i/>
          <w:iCs/>
        </w:rPr>
        <w:t>Content</w:t>
      </w:r>
      <w:proofErr w:type="spellEnd"/>
      <w:r w:rsidRPr="00712505">
        <w:rPr>
          <w:rFonts w:ascii="Arial-ItalicMT" w:hAnsi="Arial-ItalicMT" w:cs="Arial-ItalicMT"/>
          <w:i/>
          <w:iCs/>
        </w:rPr>
        <w:t xml:space="preserve"> </w:t>
      </w:r>
      <w:proofErr w:type="spellStart"/>
      <w:r w:rsidRPr="00712505">
        <w:rPr>
          <w:rFonts w:ascii="Arial-ItalicMT" w:hAnsi="Arial-ItalicMT" w:cs="Arial-ItalicMT"/>
          <w:i/>
          <w:iCs/>
        </w:rPr>
        <w:t>Accessibility</w:t>
      </w:r>
      <w:proofErr w:type="spellEnd"/>
      <w:r w:rsidRPr="00712505">
        <w:rPr>
          <w:rFonts w:ascii="Arial-ItalicMT" w:hAnsi="Arial-ItalicMT" w:cs="Arial-ItalicMT"/>
          <w:i/>
          <w:iCs/>
        </w:rPr>
        <w:t xml:space="preserve"> </w:t>
      </w:r>
      <w:proofErr w:type="spellStart"/>
      <w:r w:rsidRPr="00712505">
        <w:rPr>
          <w:rFonts w:ascii="Arial-ItalicMT" w:hAnsi="Arial-ItalicMT" w:cs="Arial-ItalicMT"/>
          <w:i/>
          <w:iCs/>
        </w:rPr>
        <w:t>Guidelines</w:t>
      </w:r>
      <w:proofErr w:type="spellEnd"/>
    </w:p>
    <w:p w14:paraId="5FFD27E2" w14:textId="77777777" w:rsidR="00CB4F64" w:rsidRPr="00712505" w:rsidRDefault="00CB4F64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-ItalicMT" w:hAnsi="Arial-ItalicMT" w:cs="Arial-ItalicMT"/>
          <w:i/>
          <w:iCs/>
        </w:rPr>
        <w:t xml:space="preserve">(WCAG) </w:t>
      </w:r>
      <w:r w:rsidRPr="00712505">
        <w:rPr>
          <w:rFonts w:ascii="ArialMT" w:hAnsi="ArialMT" w:cs="ArialMT"/>
        </w:rPr>
        <w:t>2.0. Identificar técnicas necessárias à apresentação de conteúdos em formatos internacionais.</w:t>
      </w:r>
    </w:p>
    <w:p w14:paraId="0DEFE617" w14:textId="77777777" w:rsidR="00B75621" w:rsidRPr="00712505" w:rsidRDefault="00CB4F64" w:rsidP="00180720">
      <w:pPr>
        <w:autoSpaceDE w:val="0"/>
        <w:autoSpaceDN w:val="0"/>
        <w:adjustRightInd w:val="0"/>
        <w:rPr>
          <w:rFonts w:ascii="Arial-BoldMT" w:hAnsi="Arial-BoldMT" w:cs="Arial-BoldMT"/>
          <w:b/>
          <w:bCs/>
        </w:rPr>
      </w:pPr>
      <w:r w:rsidRPr="00712505">
        <w:rPr>
          <w:rFonts w:ascii="Arial-BoldMT" w:hAnsi="Arial-BoldMT" w:cs="Arial-BoldMT"/>
          <w:b/>
          <w:bCs/>
        </w:rPr>
        <w:t>Infraestrutura de redes de computadores</w:t>
      </w:r>
    </w:p>
    <w:p w14:paraId="475AC3CA" w14:textId="77777777" w:rsidR="00B75621" w:rsidRPr="00712505" w:rsidRDefault="00B75621" w:rsidP="003E3218">
      <w:pPr>
        <w:rPr>
          <w:b/>
        </w:rPr>
      </w:pPr>
    </w:p>
    <w:p w14:paraId="00160882" w14:textId="77777777" w:rsidR="00B75621" w:rsidRPr="00712505" w:rsidRDefault="00B75621" w:rsidP="003E3218">
      <w:pPr>
        <w:rPr>
          <w:b/>
        </w:rPr>
      </w:pPr>
    </w:p>
    <w:p w14:paraId="68511AD2" w14:textId="77777777" w:rsidR="00B75621" w:rsidRPr="00712505" w:rsidRDefault="00B75621" w:rsidP="003E3218">
      <w:pPr>
        <w:rPr>
          <w:b/>
        </w:rPr>
      </w:pPr>
    </w:p>
    <w:p w14:paraId="0A7EE1F4" w14:textId="77777777" w:rsidR="00B75621" w:rsidRPr="00712505" w:rsidRDefault="00B75621" w:rsidP="003E3218">
      <w:pPr>
        <w:rPr>
          <w:b/>
        </w:rPr>
      </w:pPr>
    </w:p>
    <w:p w14:paraId="40AF11D3" w14:textId="77777777" w:rsidR="00B75621" w:rsidRPr="00712505" w:rsidRDefault="00B75621" w:rsidP="003E3218">
      <w:pPr>
        <w:rPr>
          <w:b/>
        </w:rPr>
      </w:pPr>
    </w:p>
    <w:p w14:paraId="174BB0BC" w14:textId="77777777" w:rsidR="00180720" w:rsidRPr="00712505" w:rsidRDefault="00180720" w:rsidP="003E3218">
      <w:pPr>
        <w:rPr>
          <w:b/>
        </w:rPr>
      </w:pPr>
    </w:p>
    <w:p w14:paraId="4DC7D10C" w14:textId="77777777" w:rsidR="00180720" w:rsidRPr="00712505" w:rsidRDefault="00180720" w:rsidP="003E3218">
      <w:pPr>
        <w:rPr>
          <w:b/>
        </w:rPr>
      </w:pPr>
    </w:p>
    <w:p w14:paraId="05AB8E68" w14:textId="77777777" w:rsidR="00DB7F0B" w:rsidRPr="00712505" w:rsidRDefault="00B437F6" w:rsidP="003E3218">
      <w:pPr>
        <w:rPr>
          <w:b/>
        </w:rPr>
      </w:pPr>
      <w:r w:rsidRPr="00712505">
        <w:rPr>
          <w:b/>
        </w:rPr>
        <w:t>Conceituação</w:t>
      </w:r>
    </w:p>
    <w:p w14:paraId="2182E57A" w14:textId="77777777" w:rsidR="00684C77" w:rsidRPr="00712505" w:rsidRDefault="004A147E" w:rsidP="003E3218">
      <w:pPr>
        <w:rPr>
          <w:b/>
        </w:rPr>
      </w:pPr>
      <w:r w:rsidRPr="00712505">
        <w:rPr>
          <w:b/>
        </w:rPr>
        <w:t>HTML</w:t>
      </w:r>
    </w:p>
    <w:p w14:paraId="35AA4DEA" w14:textId="77777777" w:rsidR="00B75621" w:rsidRPr="00712505" w:rsidRDefault="00B75621" w:rsidP="00B75621">
      <w:r w:rsidRPr="00712505">
        <w:t xml:space="preserve">O HTML é uma linguagem de marcação de texto, que serve para descrever a estrutura das páginas da Web. O HTML fornece uma estrutura que nos permite: publicar documentos on-line com títulos, textos, tabelas, listas, fotos </w:t>
      </w:r>
      <w:r w:rsidR="00DE087D" w:rsidRPr="00712505">
        <w:t xml:space="preserve">e </w:t>
      </w:r>
      <w:r w:rsidRPr="00712505">
        <w:t>etc. bem como informações on-line através de links de hipertexto, com o clique de um botão. Conseguimos também projetar formulários para realizar transações de produtos e serviços.</w:t>
      </w:r>
    </w:p>
    <w:p w14:paraId="617BE69E" w14:textId="77777777" w:rsidR="004A147E" w:rsidRPr="00712505" w:rsidRDefault="004A147E" w:rsidP="00B75621"/>
    <w:p w14:paraId="694B28B7" w14:textId="77777777" w:rsidR="004A147E" w:rsidRPr="00712505" w:rsidRDefault="004A147E" w:rsidP="00B75621">
      <w:pPr>
        <w:rPr>
          <w:b/>
        </w:rPr>
      </w:pPr>
      <w:r w:rsidRPr="00712505">
        <w:rPr>
          <w:b/>
        </w:rPr>
        <w:t>CSS</w:t>
      </w:r>
    </w:p>
    <w:p w14:paraId="0365F536" w14:textId="77777777" w:rsidR="00B75621" w:rsidRPr="00712505" w:rsidRDefault="00B75621" w:rsidP="00B75621">
      <w:r w:rsidRPr="00712505">
        <w:t xml:space="preserve">Já o CSS utilizamos para descrever a apresentação de páginas da Web, incluindo cores, layout e fontes. Como CSS deixamos nossas páginas com uma aparência mais agradável, apresentada a diferentes tipos de dispositivos, como </w:t>
      </w:r>
      <w:r w:rsidR="00AC41A8" w:rsidRPr="00712505">
        <w:t>smartphones</w:t>
      </w:r>
      <w:r w:rsidRPr="00712505">
        <w:t xml:space="preserve">, </w:t>
      </w:r>
      <w:r w:rsidR="00AC41A8" w:rsidRPr="00712505">
        <w:t xml:space="preserve">televisores, tablets, computadores </w:t>
      </w:r>
      <w:r w:rsidRPr="00712505">
        <w:t xml:space="preserve">ou impressoras. CSS é independente de HTML </w:t>
      </w:r>
      <w:r w:rsidR="00AC41A8" w:rsidRPr="00712505">
        <w:t>podendo ser utilizado nos mais variados tipos de projetos</w:t>
      </w:r>
      <w:r w:rsidRPr="00712505">
        <w:t>.</w:t>
      </w:r>
      <w:r w:rsidR="00AC41A8" w:rsidRPr="00712505">
        <w:t xml:space="preserve"> Devemos utilizar o CSS e</w:t>
      </w:r>
      <w:r w:rsidRPr="00712505">
        <w:t xml:space="preserve"> HTML </w:t>
      </w:r>
      <w:r w:rsidR="00AC41A8" w:rsidRPr="00712505">
        <w:t xml:space="preserve">separados para </w:t>
      </w:r>
      <w:r w:rsidRPr="00712505">
        <w:t>facilita</w:t>
      </w:r>
      <w:r w:rsidR="00AC41A8" w:rsidRPr="00712505">
        <w:t>r</w:t>
      </w:r>
      <w:r w:rsidRPr="00712505">
        <w:t xml:space="preserve"> a manutenção d</w:t>
      </w:r>
      <w:r w:rsidR="00AC41A8" w:rsidRPr="00712505">
        <w:t>os</w:t>
      </w:r>
      <w:r w:rsidRPr="00712505">
        <w:t xml:space="preserve"> </w:t>
      </w:r>
      <w:r w:rsidRPr="00712505">
        <w:rPr>
          <w:i/>
        </w:rPr>
        <w:t>sites</w:t>
      </w:r>
      <w:r w:rsidR="00AC41A8" w:rsidRPr="00712505">
        <w:rPr>
          <w:i/>
        </w:rPr>
        <w:t>.</w:t>
      </w:r>
    </w:p>
    <w:p w14:paraId="797CCE56" w14:textId="77777777" w:rsidR="004A147E" w:rsidRPr="00712505" w:rsidRDefault="004A147E" w:rsidP="00B75621"/>
    <w:p w14:paraId="4404C283" w14:textId="77777777" w:rsidR="004A147E" w:rsidRPr="00712505" w:rsidRDefault="00D720DB" w:rsidP="003E3218">
      <w:pPr>
        <w:rPr>
          <w:b/>
        </w:rPr>
      </w:pPr>
      <w:r w:rsidRPr="00712505">
        <w:rPr>
          <w:b/>
        </w:rPr>
        <w:t>Desenvolvimento</w:t>
      </w:r>
    </w:p>
    <w:p w14:paraId="05A6EC71" w14:textId="77777777" w:rsidR="004A147E" w:rsidRPr="00712505" w:rsidRDefault="004A147E" w:rsidP="003E3218">
      <w:r w:rsidRPr="00712505">
        <w:t xml:space="preserve">Para a segunda entrega do projeto foi desenvolvido um </w:t>
      </w:r>
      <w:r w:rsidRPr="00712505">
        <w:rPr>
          <w:i/>
        </w:rPr>
        <w:t>site</w:t>
      </w:r>
      <w:r w:rsidRPr="00712505">
        <w:t xml:space="preserve"> com formulário de contato de uma cervejaria artesanal com os recursos adquiridos e solicitados ao longo do segundo semestre.</w:t>
      </w:r>
    </w:p>
    <w:p w14:paraId="6FC95E26" w14:textId="77777777" w:rsidR="00DF3A13" w:rsidRPr="00712505" w:rsidRDefault="00DF3A13" w:rsidP="002F7C6D">
      <w:pPr>
        <w:spacing w:after="160" w:line="259" w:lineRule="auto"/>
        <w:jc w:val="center"/>
        <w:rPr>
          <w:rFonts w:eastAsia="Calibri" w:cs="Arial"/>
          <w:sz w:val="20"/>
          <w:szCs w:val="22"/>
          <w:lang w:eastAsia="en-US"/>
        </w:rPr>
      </w:pPr>
    </w:p>
    <w:p w14:paraId="1B2DD35D" w14:textId="77777777" w:rsidR="00DF3A13" w:rsidRPr="00712505" w:rsidRDefault="00DF3A13" w:rsidP="002F7C6D">
      <w:pPr>
        <w:spacing w:after="160" w:line="259" w:lineRule="auto"/>
        <w:jc w:val="center"/>
        <w:rPr>
          <w:rFonts w:eastAsia="Calibri" w:cs="Arial"/>
          <w:sz w:val="20"/>
          <w:szCs w:val="22"/>
          <w:lang w:eastAsia="en-US"/>
        </w:rPr>
      </w:pPr>
    </w:p>
    <w:p w14:paraId="48125E7E" w14:textId="77777777" w:rsidR="00DF3A13" w:rsidRPr="00712505" w:rsidRDefault="00DF3A13" w:rsidP="002F7C6D">
      <w:pPr>
        <w:spacing w:after="160" w:line="259" w:lineRule="auto"/>
        <w:jc w:val="center"/>
        <w:rPr>
          <w:rFonts w:eastAsia="Calibri" w:cs="Arial"/>
          <w:sz w:val="20"/>
          <w:szCs w:val="22"/>
          <w:lang w:eastAsia="en-US"/>
        </w:rPr>
      </w:pPr>
    </w:p>
    <w:p w14:paraId="03BFDB19" w14:textId="77777777" w:rsidR="00DF3A13" w:rsidRPr="00712505" w:rsidRDefault="00DF3A13" w:rsidP="002F7C6D">
      <w:pPr>
        <w:spacing w:after="160" w:line="259" w:lineRule="auto"/>
        <w:jc w:val="center"/>
        <w:rPr>
          <w:rFonts w:eastAsia="Calibri" w:cs="Arial"/>
          <w:sz w:val="20"/>
          <w:szCs w:val="22"/>
          <w:lang w:eastAsia="en-US"/>
        </w:rPr>
      </w:pPr>
    </w:p>
    <w:p w14:paraId="724500F5" w14:textId="77777777" w:rsidR="00DF3A13" w:rsidRPr="00712505" w:rsidRDefault="00DF3A13" w:rsidP="002F7C6D">
      <w:pPr>
        <w:spacing w:after="160" w:line="259" w:lineRule="auto"/>
        <w:jc w:val="center"/>
        <w:rPr>
          <w:rFonts w:eastAsia="Calibri" w:cs="Arial"/>
          <w:sz w:val="20"/>
          <w:szCs w:val="22"/>
          <w:lang w:eastAsia="en-US"/>
        </w:rPr>
      </w:pPr>
    </w:p>
    <w:p w14:paraId="5C429DA7" w14:textId="77777777" w:rsidR="00DF3A13" w:rsidRPr="00712505" w:rsidRDefault="00DF3A13" w:rsidP="002F7C6D">
      <w:pPr>
        <w:spacing w:after="160" w:line="259" w:lineRule="auto"/>
        <w:jc w:val="center"/>
        <w:rPr>
          <w:rFonts w:eastAsia="Calibri" w:cs="Arial"/>
          <w:sz w:val="20"/>
          <w:szCs w:val="22"/>
          <w:lang w:eastAsia="en-US"/>
        </w:rPr>
      </w:pPr>
    </w:p>
    <w:p w14:paraId="02A70A2E" w14:textId="77777777" w:rsidR="00DF3A13" w:rsidRPr="00712505" w:rsidRDefault="00DF3A13" w:rsidP="002F7C6D">
      <w:pPr>
        <w:spacing w:after="160" w:line="259" w:lineRule="auto"/>
        <w:jc w:val="center"/>
        <w:rPr>
          <w:rFonts w:eastAsia="Calibri" w:cs="Arial"/>
          <w:sz w:val="20"/>
          <w:szCs w:val="22"/>
          <w:lang w:eastAsia="en-US"/>
        </w:rPr>
      </w:pPr>
    </w:p>
    <w:p w14:paraId="5D3E3983" w14:textId="77777777" w:rsidR="00DF3A13" w:rsidRPr="00712505" w:rsidRDefault="00DF3A13" w:rsidP="002F7C6D">
      <w:pPr>
        <w:spacing w:after="160" w:line="259" w:lineRule="auto"/>
        <w:jc w:val="center"/>
        <w:rPr>
          <w:rFonts w:eastAsia="Calibri" w:cs="Arial"/>
          <w:sz w:val="20"/>
          <w:szCs w:val="22"/>
          <w:lang w:eastAsia="en-US"/>
        </w:rPr>
      </w:pPr>
    </w:p>
    <w:p w14:paraId="37313647" w14:textId="77777777" w:rsidR="004A147E" w:rsidRPr="00712505" w:rsidRDefault="009A3261" w:rsidP="002F7C6D">
      <w:pPr>
        <w:spacing w:after="160" w:line="259" w:lineRule="auto"/>
        <w:jc w:val="center"/>
        <w:rPr>
          <w:rFonts w:eastAsia="Calibri" w:cs="Arial"/>
          <w:i/>
          <w:sz w:val="20"/>
          <w:szCs w:val="22"/>
          <w:lang w:eastAsia="en-US"/>
        </w:rPr>
      </w:pPr>
      <w:r w:rsidRPr="00712505">
        <w:rPr>
          <w:rFonts w:eastAsia="Calibri" w:cs="Arial"/>
          <w:sz w:val="20"/>
          <w:szCs w:val="22"/>
          <w:lang w:eastAsia="en-US"/>
        </w:rPr>
        <w:lastRenderedPageBreak/>
        <w:t>Figura 5</w:t>
      </w:r>
      <w:r w:rsidR="004A147E" w:rsidRPr="00712505">
        <w:rPr>
          <w:rFonts w:eastAsia="Calibri" w:cs="Arial"/>
          <w:sz w:val="20"/>
          <w:szCs w:val="22"/>
          <w:lang w:eastAsia="en-US"/>
        </w:rPr>
        <w:t xml:space="preserve"> – </w:t>
      </w:r>
      <w:r w:rsidRPr="00712505">
        <w:rPr>
          <w:rFonts w:eastAsia="Calibri" w:cs="Arial"/>
          <w:i/>
          <w:sz w:val="20"/>
          <w:szCs w:val="22"/>
          <w:lang w:eastAsia="en-US"/>
        </w:rPr>
        <w:t>Site</w:t>
      </w:r>
      <w:r w:rsidRPr="00712505">
        <w:rPr>
          <w:rFonts w:eastAsia="Calibri" w:cs="Arial"/>
          <w:sz w:val="20"/>
          <w:szCs w:val="22"/>
          <w:lang w:eastAsia="en-US"/>
        </w:rPr>
        <w:t xml:space="preserve"> </w:t>
      </w:r>
      <w:r w:rsidR="002F7C6D" w:rsidRPr="00712505">
        <w:rPr>
          <w:rFonts w:eastAsia="Calibri" w:cs="Arial"/>
          <w:i/>
          <w:sz w:val="20"/>
          <w:szCs w:val="22"/>
          <w:lang w:eastAsia="en-US"/>
        </w:rPr>
        <w:t>Beer-Tech</w:t>
      </w:r>
    </w:p>
    <w:p w14:paraId="75FC0A8C" w14:textId="10BCF08A" w:rsidR="004A147E" w:rsidRPr="00712505" w:rsidRDefault="00FB624B" w:rsidP="00FB624B">
      <w:pPr>
        <w:jc w:val="center"/>
        <w:rPr>
          <w:b/>
        </w:rPr>
      </w:pPr>
      <w:r>
        <w:rPr>
          <w:noProof/>
        </w:rPr>
        <w:drawing>
          <wp:inline distT="0" distB="0" distL="0" distR="0" wp14:anchorId="09103AC5" wp14:editId="7A36508B">
            <wp:extent cx="4762500" cy="16478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4935A" w14:textId="0B47ABD2" w:rsidR="00193BE3" w:rsidRPr="00712505" w:rsidRDefault="00193BE3" w:rsidP="00193BE3">
      <w:pPr>
        <w:spacing w:after="160" w:line="259" w:lineRule="auto"/>
        <w:ind w:right="567" w:firstLine="708"/>
        <w:jc w:val="center"/>
        <w:rPr>
          <w:rFonts w:eastAsia="Calibri" w:cs="Arial"/>
          <w:sz w:val="20"/>
          <w:szCs w:val="20"/>
          <w:lang w:eastAsia="en-US"/>
        </w:rPr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</w:t>
      </w:r>
      <w:r w:rsidR="007D1C10" w:rsidRPr="00712505">
        <w:rPr>
          <w:rFonts w:cs="Arial"/>
          <w:sz w:val="20"/>
          <w:szCs w:val="20"/>
        </w:rPr>
        <w:t>o</w:t>
      </w:r>
      <w:r w:rsidRPr="00712505">
        <w:rPr>
          <w:rFonts w:cs="Arial"/>
          <w:sz w:val="20"/>
          <w:szCs w:val="20"/>
        </w:rPr>
        <w:t xml:space="preserve"> sítio desenvolvido pelo autor</w:t>
      </w:r>
    </w:p>
    <w:p w14:paraId="612D8502" w14:textId="1F1DFA35" w:rsidR="004A147E" w:rsidRPr="00712505" w:rsidRDefault="004A147E" w:rsidP="004A147E">
      <w:pPr>
        <w:jc w:val="center"/>
        <w:rPr>
          <w:rFonts w:cs="Arial"/>
        </w:rPr>
      </w:pPr>
    </w:p>
    <w:p w14:paraId="2A548A26" w14:textId="77777777" w:rsidR="004A147E" w:rsidRPr="00712505" w:rsidRDefault="004A147E" w:rsidP="003E3218">
      <w:pPr>
        <w:rPr>
          <w:b/>
        </w:rPr>
      </w:pPr>
    </w:p>
    <w:p w14:paraId="0844A747" w14:textId="77777777" w:rsidR="002F7C6D" w:rsidRPr="00712505" w:rsidRDefault="002F7C6D" w:rsidP="002F7C6D">
      <w:r w:rsidRPr="00712505">
        <w:t xml:space="preserve">Para o desenvolvimento do </w:t>
      </w:r>
      <w:r w:rsidRPr="00712505">
        <w:rPr>
          <w:i/>
        </w:rPr>
        <w:t>site</w:t>
      </w:r>
      <w:r w:rsidRPr="00712505">
        <w:t xml:space="preserve"> foi utilizando os padrões exigidos pelo W3C, implementando, os itens de menu </w:t>
      </w:r>
      <w:r w:rsidR="000D7834" w:rsidRPr="00712505">
        <w:t xml:space="preserve">e </w:t>
      </w:r>
      <w:r w:rsidRPr="00712505">
        <w:t xml:space="preserve">links, também possui a Estrutura: HTML 5, semântica validade pela </w:t>
      </w:r>
      <w:r w:rsidR="0046794D" w:rsidRPr="00712505">
        <w:t>W3C</w:t>
      </w:r>
      <w:r w:rsidRPr="00712505">
        <w:t xml:space="preserve">. </w:t>
      </w:r>
      <w:r w:rsidR="0046794D" w:rsidRPr="00712505">
        <w:t>Foram</w:t>
      </w:r>
      <w:r w:rsidRPr="00712505">
        <w:t xml:space="preserve"> incluídas a</w:t>
      </w:r>
      <w:r w:rsidR="0046794D" w:rsidRPr="00712505">
        <w:t>s</w:t>
      </w:r>
      <w:r w:rsidRPr="00712505">
        <w:t xml:space="preserve"> estrutura</w:t>
      </w:r>
      <w:r w:rsidR="0046794D" w:rsidRPr="00712505">
        <w:t>s</w:t>
      </w:r>
      <w:r w:rsidRPr="00712505">
        <w:t xml:space="preserve"> </w:t>
      </w:r>
      <w:r w:rsidR="0046794D" w:rsidRPr="00712505">
        <w:t>padrões</w:t>
      </w:r>
      <w:r w:rsidRPr="00712505">
        <w:t xml:space="preserve"> de diretórios contendo: /</w:t>
      </w:r>
      <w:proofErr w:type="spellStart"/>
      <w:r w:rsidRPr="00712505">
        <w:t>css</w:t>
      </w:r>
      <w:proofErr w:type="spellEnd"/>
      <w:r w:rsidRPr="00712505">
        <w:t xml:space="preserve"> e /imagens.</w:t>
      </w:r>
    </w:p>
    <w:p w14:paraId="4CD20F9B" w14:textId="77777777" w:rsidR="0046794D" w:rsidRPr="00712505" w:rsidRDefault="009634EE" w:rsidP="0046794D">
      <w:pPr>
        <w:spacing w:after="160" w:line="259" w:lineRule="auto"/>
        <w:jc w:val="center"/>
        <w:rPr>
          <w:rFonts w:eastAsia="Calibri" w:cs="Arial"/>
          <w:sz w:val="20"/>
          <w:szCs w:val="22"/>
          <w:lang w:eastAsia="en-US"/>
        </w:rPr>
      </w:pPr>
      <w:r w:rsidRPr="00712505">
        <w:rPr>
          <w:rFonts w:eastAsia="Calibri" w:cs="Arial"/>
          <w:sz w:val="20"/>
          <w:szCs w:val="22"/>
          <w:lang w:eastAsia="en-US"/>
        </w:rPr>
        <w:t>Figura 6</w:t>
      </w:r>
      <w:r w:rsidR="0046794D" w:rsidRPr="00712505">
        <w:rPr>
          <w:rFonts w:eastAsia="Calibri" w:cs="Arial"/>
          <w:sz w:val="20"/>
          <w:szCs w:val="22"/>
          <w:lang w:eastAsia="en-US"/>
        </w:rPr>
        <w:t xml:space="preserve"> – Código </w:t>
      </w:r>
      <w:r w:rsidR="0046794D" w:rsidRPr="00712505">
        <w:rPr>
          <w:rFonts w:eastAsia="Calibri" w:cs="Arial"/>
          <w:i/>
          <w:sz w:val="20"/>
          <w:szCs w:val="22"/>
          <w:lang w:eastAsia="en-US"/>
        </w:rPr>
        <w:t>Beer-Tech</w:t>
      </w:r>
    </w:p>
    <w:p w14:paraId="31AD8BB8" w14:textId="1E3B5DA8" w:rsidR="002F7C6D" w:rsidRPr="00712505" w:rsidRDefault="001E646C" w:rsidP="002F7C6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4B74B67" wp14:editId="608D0D12">
            <wp:extent cx="4762500" cy="25336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4D6EF" w14:textId="3055AB3C" w:rsidR="00193BE3" w:rsidRPr="00712505" w:rsidRDefault="0046794D" w:rsidP="00193BE3">
      <w:pPr>
        <w:spacing w:after="160" w:line="259" w:lineRule="auto"/>
        <w:ind w:right="567" w:firstLine="708"/>
        <w:jc w:val="center"/>
        <w:rPr>
          <w:rFonts w:eastAsia="Calibri" w:cs="Arial"/>
          <w:sz w:val="20"/>
          <w:szCs w:val="20"/>
          <w:lang w:eastAsia="en-US"/>
        </w:rPr>
      </w:pPr>
      <w:r w:rsidRPr="00712505">
        <w:tab/>
      </w:r>
      <w:r w:rsidR="00193BE3" w:rsidRPr="00712505">
        <w:rPr>
          <w:rFonts w:cs="Arial"/>
          <w:sz w:val="20"/>
          <w:szCs w:val="20"/>
        </w:rPr>
        <w:t xml:space="preserve">Fonte: </w:t>
      </w:r>
      <w:r w:rsidR="00193BE3" w:rsidRPr="00712505">
        <w:rPr>
          <w:rFonts w:cs="Arial"/>
          <w:i/>
          <w:sz w:val="20"/>
          <w:szCs w:val="20"/>
        </w:rPr>
        <w:t>print screen</w:t>
      </w:r>
      <w:r w:rsidR="00193BE3" w:rsidRPr="00712505">
        <w:rPr>
          <w:rFonts w:cs="Arial"/>
          <w:sz w:val="20"/>
          <w:szCs w:val="20"/>
        </w:rPr>
        <w:t xml:space="preserve"> do código fonte desenvolvido pelo autor</w:t>
      </w:r>
    </w:p>
    <w:p w14:paraId="69D5E696" w14:textId="1C65C435" w:rsidR="0046794D" w:rsidRPr="00712505" w:rsidRDefault="0046794D" w:rsidP="0046794D">
      <w:pPr>
        <w:jc w:val="center"/>
        <w:rPr>
          <w:rFonts w:cs="Arial"/>
        </w:rPr>
      </w:pPr>
    </w:p>
    <w:p w14:paraId="0C73EC7B" w14:textId="77777777" w:rsidR="0046794D" w:rsidRPr="00712505" w:rsidRDefault="00D021A8" w:rsidP="0046794D">
      <w:pPr>
        <w:tabs>
          <w:tab w:val="left" w:pos="3645"/>
        </w:tabs>
      </w:pPr>
      <w:r w:rsidRPr="00712505">
        <w:t>O formulário desenvolvido segue os padrões requeridos pelos requisitos do projeto da segunda entrega, contendo a opção de envio de mensagens de texto, com seu respectivo assunto e e-mail.</w:t>
      </w:r>
    </w:p>
    <w:p w14:paraId="059D31D6" w14:textId="49EE537A" w:rsidR="004A147E" w:rsidRPr="00712505" w:rsidRDefault="009B10F7" w:rsidP="00B630D3">
      <w:pPr>
        <w:spacing w:after="160" w:line="259" w:lineRule="auto"/>
        <w:jc w:val="center"/>
        <w:rPr>
          <w:b/>
        </w:rPr>
      </w:pPr>
      <w:r w:rsidRPr="00712505">
        <w:rPr>
          <w:rFonts w:eastAsia="Calibri" w:cs="Arial"/>
          <w:sz w:val="20"/>
          <w:szCs w:val="22"/>
          <w:lang w:eastAsia="en-US"/>
        </w:rPr>
        <w:lastRenderedPageBreak/>
        <w:t>Figura 7</w:t>
      </w:r>
      <w:r w:rsidR="00D021A8" w:rsidRPr="00712505">
        <w:rPr>
          <w:rFonts w:eastAsia="Calibri" w:cs="Arial"/>
          <w:sz w:val="20"/>
          <w:szCs w:val="22"/>
          <w:lang w:eastAsia="en-US"/>
        </w:rPr>
        <w:t xml:space="preserve"> – Formulário Beer-Tech</w:t>
      </w:r>
      <w:r w:rsidR="004A147E" w:rsidRPr="00712505">
        <w:rPr>
          <w:noProof/>
        </w:rPr>
        <w:drawing>
          <wp:inline distT="0" distB="0" distL="0" distR="0" wp14:anchorId="7DE5658A" wp14:editId="64755598">
            <wp:extent cx="4781550" cy="65055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4E0F" w14:textId="13396207" w:rsidR="00193BE3" w:rsidRPr="00712505" w:rsidRDefault="00193BE3" w:rsidP="00193BE3">
      <w:pPr>
        <w:spacing w:after="160" w:line="259" w:lineRule="auto"/>
        <w:ind w:right="567" w:firstLine="708"/>
        <w:jc w:val="center"/>
        <w:rPr>
          <w:rFonts w:eastAsia="Calibri" w:cs="Arial"/>
          <w:sz w:val="20"/>
          <w:szCs w:val="20"/>
          <w:lang w:eastAsia="en-US"/>
        </w:rPr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do sítio desenvolvido pelo autor</w:t>
      </w:r>
    </w:p>
    <w:p w14:paraId="033B9FE5" w14:textId="77777777" w:rsidR="00B630D3" w:rsidRPr="00712505" w:rsidRDefault="00B630D3" w:rsidP="003E3218">
      <w:pPr>
        <w:rPr>
          <w:b/>
        </w:rPr>
      </w:pPr>
    </w:p>
    <w:p w14:paraId="1B712AC2" w14:textId="77777777" w:rsidR="00DD2A3F" w:rsidRDefault="00DD2A3F" w:rsidP="003E3218">
      <w:pPr>
        <w:rPr>
          <w:b/>
        </w:rPr>
      </w:pPr>
    </w:p>
    <w:p w14:paraId="1E8E3E3D" w14:textId="77777777" w:rsidR="00DD2A3F" w:rsidRDefault="00DD2A3F" w:rsidP="003E3218">
      <w:pPr>
        <w:rPr>
          <w:b/>
        </w:rPr>
      </w:pPr>
    </w:p>
    <w:p w14:paraId="788C0D2B" w14:textId="77777777" w:rsidR="00DD2A3F" w:rsidRDefault="00DD2A3F" w:rsidP="003E3218">
      <w:pPr>
        <w:rPr>
          <w:b/>
        </w:rPr>
      </w:pPr>
    </w:p>
    <w:p w14:paraId="24999B3C" w14:textId="51F67FA7" w:rsidR="00B437F6" w:rsidRPr="00712505" w:rsidRDefault="00B437F6" w:rsidP="003E3218">
      <w:pPr>
        <w:rPr>
          <w:b/>
        </w:rPr>
      </w:pPr>
      <w:r w:rsidRPr="00712505">
        <w:rPr>
          <w:b/>
        </w:rPr>
        <w:lastRenderedPageBreak/>
        <w:t>Considerações</w:t>
      </w:r>
      <w:r w:rsidR="00F05A88" w:rsidRPr="00712505">
        <w:rPr>
          <w:b/>
        </w:rPr>
        <w:t xml:space="preserve"> </w:t>
      </w:r>
    </w:p>
    <w:p w14:paraId="33E500E0" w14:textId="77777777" w:rsidR="009C57DF" w:rsidRPr="00712505" w:rsidRDefault="004A562B" w:rsidP="003E3218">
      <w:r w:rsidRPr="00712505">
        <w:t>Ao fazer o projeto de uma cervejaria com os critérios exigidos, verificou-se que a partes mais complexas, pois é preciso se preocupar com a segurança dos dados e da mensagem que está sendo enviada.</w:t>
      </w:r>
    </w:p>
    <w:p w14:paraId="735F4E10" w14:textId="77777777" w:rsidR="004A562B" w:rsidRPr="00712505" w:rsidRDefault="004A562B" w:rsidP="003E3218">
      <w:pPr>
        <w:rPr>
          <w:b/>
        </w:rPr>
      </w:pPr>
    </w:p>
    <w:p w14:paraId="2A42C0F6" w14:textId="77777777" w:rsidR="00CB4F64" w:rsidRPr="00712505" w:rsidRDefault="00F05A88" w:rsidP="0038199A">
      <w:pPr>
        <w:pStyle w:val="Ttulo1"/>
        <w:numPr>
          <w:ilvl w:val="0"/>
          <w:numId w:val="0"/>
        </w:numPr>
        <w:ind w:left="431" w:hanging="431"/>
      </w:pPr>
      <w:bookmarkStart w:id="7" w:name="_Toc530601630"/>
      <w:r w:rsidRPr="00712505">
        <w:t>5</w:t>
      </w:r>
      <w:r w:rsidR="00CB4F64" w:rsidRPr="00712505">
        <w:t xml:space="preserve"> ENTREGA 3</w:t>
      </w:r>
      <w:bookmarkEnd w:id="7"/>
    </w:p>
    <w:p w14:paraId="5DF16EAA" w14:textId="77777777" w:rsidR="00CB4F64" w:rsidRPr="00712505" w:rsidRDefault="00CB4F64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-BoldMT" w:hAnsi="Arial-BoldMT" w:cs="Arial-BoldMT"/>
          <w:b/>
          <w:bCs/>
        </w:rPr>
        <w:t xml:space="preserve">Competências esperadas dos estudantes no terceiro semestre do curso </w:t>
      </w:r>
      <w:r w:rsidRPr="00712505">
        <w:rPr>
          <w:rFonts w:ascii="ArialMT" w:hAnsi="ArialMT" w:cs="ArialMT"/>
        </w:rPr>
        <w:t>– (trabalhos e projetos</w:t>
      </w:r>
      <w:r w:rsidR="007C0F66" w:rsidRPr="00712505">
        <w:rPr>
          <w:rFonts w:ascii="ArialMT" w:hAnsi="ArialMT" w:cs="ArialMT"/>
        </w:rPr>
        <w:t xml:space="preserve"> </w:t>
      </w:r>
      <w:r w:rsidRPr="00712505">
        <w:rPr>
          <w:rFonts w:ascii="ArialMT" w:hAnsi="ArialMT" w:cs="ArialMT"/>
        </w:rPr>
        <w:t>que devem ser capazes de desenvolver).</w:t>
      </w:r>
    </w:p>
    <w:p w14:paraId="122F4CAC" w14:textId="77777777" w:rsidR="00CB4F64" w:rsidRPr="00712505" w:rsidRDefault="00CB4F64" w:rsidP="003E3218">
      <w:pPr>
        <w:autoSpaceDE w:val="0"/>
        <w:autoSpaceDN w:val="0"/>
        <w:adjustRightInd w:val="0"/>
        <w:rPr>
          <w:rFonts w:ascii="Arial-BoldMT" w:hAnsi="Arial-BoldMT" w:cs="Arial-BoldMT"/>
          <w:b/>
          <w:bCs/>
        </w:rPr>
      </w:pPr>
      <w:r w:rsidRPr="00712505">
        <w:rPr>
          <w:rFonts w:ascii="Arial-BoldMT" w:hAnsi="Arial-BoldMT" w:cs="Arial-BoldMT"/>
          <w:b/>
          <w:bCs/>
        </w:rPr>
        <w:t>Lado cliente</w:t>
      </w:r>
    </w:p>
    <w:p w14:paraId="3B9D1EF4" w14:textId="77777777" w:rsidR="00CB4F64" w:rsidRPr="00712505" w:rsidRDefault="00CB4F64" w:rsidP="003E3218">
      <w:pPr>
        <w:autoSpaceDE w:val="0"/>
        <w:autoSpaceDN w:val="0"/>
        <w:adjustRightInd w:val="0"/>
        <w:rPr>
          <w:rFonts w:ascii="Arial-BoldMT" w:hAnsi="Arial-BoldMT" w:cs="Arial-BoldMT"/>
          <w:b/>
          <w:bCs/>
        </w:rPr>
      </w:pPr>
      <w:r w:rsidRPr="00712505">
        <w:rPr>
          <w:rFonts w:ascii="Arial-BoldMT" w:hAnsi="Arial-BoldMT" w:cs="Arial-BoldMT"/>
          <w:b/>
          <w:bCs/>
        </w:rPr>
        <w:t>Na linguagem de programação Script:</w:t>
      </w:r>
    </w:p>
    <w:p w14:paraId="15B94086" w14:textId="77777777" w:rsidR="00CB4F64" w:rsidRPr="00712505" w:rsidRDefault="00CB4F64" w:rsidP="003E3218">
      <w:pPr>
        <w:autoSpaceDE w:val="0"/>
        <w:autoSpaceDN w:val="0"/>
        <w:adjustRightInd w:val="0"/>
        <w:rPr>
          <w:rFonts w:ascii="Arial-BoldMT" w:hAnsi="Arial-BoldMT" w:cs="Arial-BoldMT"/>
          <w:b/>
          <w:bCs/>
        </w:rPr>
      </w:pPr>
      <w:r w:rsidRPr="00712505">
        <w:rPr>
          <w:rFonts w:ascii="ArialMT" w:hAnsi="ArialMT" w:cs="ArialMT"/>
        </w:rPr>
        <w:t xml:space="preserve">Construir em </w:t>
      </w:r>
      <w:r w:rsidRPr="00712505">
        <w:rPr>
          <w:rFonts w:ascii="ArialMT" w:hAnsi="ArialMT" w:cs="ArialMT"/>
          <w:i/>
        </w:rPr>
        <w:t>JavaScript</w:t>
      </w:r>
      <w:r w:rsidRPr="00712505">
        <w:rPr>
          <w:rFonts w:ascii="ArialMT" w:hAnsi="ArialMT" w:cs="ArialMT"/>
        </w:rPr>
        <w:t xml:space="preserve"> </w:t>
      </w:r>
      <w:r w:rsidRPr="00712505">
        <w:rPr>
          <w:rFonts w:ascii="Arial-BoldMT" w:hAnsi="Arial-BoldMT" w:cs="Arial-BoldMT"/>
          <w:b/>
          <w:bCs/>
        </w:rPr>
        <w:t xml:space="preserve">uma página Web com uso de modelo de objetos para documentos </w:t>
      </w:r>
      <w:r w:rsidRPr="00712505">
        <w:rPr>
          <w:rFonts w:ascii="ArialMT" w:hAnsi="ArialMT" w:cs="ArialMT"/>
        </w:rPr>
        <w:t>que implemente diversos elementos: um jogo simples de perguntas e respostas, uma</w:t>
      </w:r>
      <w:r w:rsidRPr="00712505">
        <w:rPr>
          <w:rFonts w:ascii="Arial-BoldMT" w:hAnsi="Arial-BoldMT" w:cs="Arial-BoldMT"/>
          <w:b/>
          <w:bCs/>
        </w:rPr>
        <w:t xml:space="preserve"> </w:t>
      </w:r>
      <w:r w:rsidRPr="00712505">
        <w:rPr>
          <w:rFonts w:ascii="ArialMT" w:hAnsi="ArialMT" w:cs="ArialMT"/>
        </w:rPr>
        <w:t xml:space="preserve">demonstração de slides que se auto construa (estilo </w:t>
      </w:r>
      <w:r w:rsidR="00044F42" w:rsidRPr="00712505">
        <w:rPr>
          <w:rFonts w:ascii="ArialMT" w:hAnsi="ArialMT" w:cs="ArialMT"/>
        </w:rPr>
        <w:t>álbum</w:t>
      </w:r>
      <w:r w:rsidRPr="00712505">
        <w:rPr>
          <w:rFonts w:ascii="ArialMT" w:hAnsi="ArialMT" w:cs="ArialMT"/>
        </w:rPr>
        <w:t xml:space="preserve"> de fotos), uma calculadora, um status</w:t>
      </w:r>
      <w:r w:rsidRPr="00712505">
        <w:rPr>
          <w:rFonts w:ascii="Arial-BoldMT" w:hAnsi="Arial-BoldMT" w:cs="Arial-BoldMT"/>
          <w:b/>
          <w:bCs/>
        </w:rPr>
        <w:t xml:space="preserve"> </w:t>
      </w:r>
      <w:r w:rsidRPr="00712505">
        <w:rPr>
          <w:rFonts w:ascii="ArialMT" w:hAnsi="ArialMT" w:cs="ArialMT"/>
        </w:rPr>
        <w:t>de contagem de jogo, um calendário, uma tabela classificável e com filtros, que mostre e esconda</w:t>
      </w:r>
      <w:r w:rsidRPr="00712505">
        <w:rPr>
          <w:rFonts w:ascii="Arial-BoldMT" w:hAnsi="Arial-BoldMT" w:cs="Arial-BoldMT"/>
          <w:b/>
          <w:bCs/>
        </w:rPr>
        <w:t xml:space="preserve"> </w:t>
      </w:r>
      <w:r w:rsidRPr="00712505">
        <w:rPr>
          <w:rFonts w:ascii="ArialMT" w:hAnsi="ArialMT" w:cs="ArialMT"/>
        </w:rPr>
        <w:t>funcionalidades em colunas ou linhas individuais e faça cálculos automaticamente, um menu</w:t>
      </w:r>
      <w:r w:rsidRPr="00712505">
        <w:rPr>
          <w:rFonts w:ascii="Arial-BoldMT" w:hAnsi="Arial-BoldMT" w:cs="Arial-BoldMT"/>
          <w:b/>
          <w:bCs/>
        </w:rPr>
        <w:t xml:space="preserve"> </w:t>
      </w:r>
      <w:r w:rsidRPr="00712505">
        <w:rPr>
          <w:rFonts w:ascii="ArialMT" w:hAnsi="ArialMT" w:cs="ArialMT"/>
        </w:rPr>
        <w:t>DHTML, um relógio analógico com uso de SVG (</w:t>
      </w:r>
      <w:proofErr w:type="spellStart"/>
      <w:r w:rsidRPr="00712505">
        <w:rPr>
          <w:rFonts w:ascii="Arial-ItalicMT" w:hAnsi="Arial-ItalicMT" w:cs="Arial-ItalicMT"/>
          <w:i/>
          <w:iCs/>
        </w:rPr>
        <w:t>Scalable</w:t>
      </w:r>
      <w:proofErr w:type="spellEnd"/>
      <w:r w:rsidRPr="00712505">
        <w:rPr>
          <w:rFonts w:ascii="Arial-ItalicMT" w:hAnsi="Arial-ItalicMT" w:cs="Arial-ItalicMT"/>
          <w:i/>
          <w:iCs/>
        </w:rPr>
        <w:t xml:space="preserve"> Vector </w:t>
      </w:r>
      <w:proofErr w:type="spellStart"/>
      <w:r w:rsidRPr="00712505">
        <w:rPr>
          <w:rFonts w:ascii="Arial-ItalicMT" w:hAnsi="Arial-ItalicMT" w:cs="Arial-ItalicMT"/>
          <w:i/>
          <w:iCs/>
        </w:rPr>
        <w:t>Graphics</w:t>
      </w:r>
      <w:proofErr w:type="spellEnd"/>
      <w:r w:rsidRPr="00712505">
        <w:rPr>
          <w:rFonts w:ascii="ArialMT" w:hAnsi="ArialMT" w:cs="ArialMT"/>
        </w:rPr>
        <w:t>), uma área de texto em</w:t>
      </w:r>
      <w:r w:rsidRPr="00712505">
        <w:rPr>
          <w:rFonts w:ascii="Arial-BoldMT" w:hAnsi="Arial-BoldMT" w:cs="Arial-BoldMT"/>
          <w:b/>
          <w:bCs/>
        </w:rPr>
        <w:t xml:space="preserve"> </w:t>
      </w:r>
      <w:r w:rsidRPr="00712505">
        <w:rPr>
          <w:rFonts w:ascii="ArialMT" w:hAnsi="ArialMT" w:cs="ArialMT"/>
        </w:rPr>
        <w:t>HTML com visualização a ser atualizada em tempo real a medida que o usuário digite dados nela.</w:t>
      </w:r>
    </w:p>
    <w:p w14:paraId="7EED0BE6" w14:textId="77777777" w:rsidR="00CB4F64" w:rsidRPr="00712505" w:rsidRDefault="00CB4F64" w:rsidP="003E3218">
      <w:pPr>
        <w:autoSpaceDE w:val="0"/>
        <w:autoSpaceDN w:val="0"/>
        <w:adjustRightInd w:val="0"/>
        <w:rPr>
          <w:rFonts w:ascii="Arial-ItalicMT" w:hAnsi="Arial-ItalicMT" w:cs="Arial-ItalicMT"/>
          <w:i/>
          <w:iCs/>
        </w:rPr>
      </w:pPr>
      <w:r w:rsidRPr="00712505">
        <w:rPr>
          <w:rFonts w:ascii="ArialMT" w:hAnsi="ArialMT" w:cs="ArialMT"/>
        </w:rPr>
        <w:t>Apresentação da codificação das páginas no formato de leitura fácil e reduzido (</w:t>
      </w:r>
      <w:proofErr w:type="spellStart"/>
      <w:r w:rsidRPr="00712505">
        <w:rPr>
          <w:rFonts w:ascii="Arial-ItalicMT" w:hAnsi="Arial-ItalicMT" w:cs="Arial-ItalicMT"/>
          <w:i/>
          <w:iCs/>
        </w:rPr>
        <w:t>minified</w:t>
      </w:r>
      <w:proofErr w:type="spellEnd"/>
      <w:r w:rsidRPr="00712505">
        <w:rPr>
          <w:rFonts w:ascii="Arial-ItalicMT" w:hAnsi="Arial-ItalicMT" w:cs="Arial-ItalicMT"/>
          <w:i/>
          <w:iCs/>
        </w:rPr>
        <w:t>).</w:t>
      </w:r>
    </w:p>
    <w:p w14:paraId="66EE71BC" w14:textId="77777777" w:rsidR="00CB4F64" w:rsidRPr="00712505" w:rsidRDefault="00CB4F64" w:rsidP="003E3218">
      <w:pPr>
        <w:autoSpaceDE w:val="0"/>
        <w:autoSpaceDN w:val="0"/>
        <w:adjustRightInd w:val="0"/>
        <w:rPr>
          <w:rFonts w:ascii="Arial-BoldMT" w:hAnsi="Arial-BoldMT" w:cs="Arial-BoldMT"/>
          <w:b/>
          <w:bCs/>
        </w:rPr>
      </w:pPr>
      <w:r w:rsidRPr="00712505">
        <w:rPr>
          <w:rFonts w:ascii="Arial-BoldMT" w:hAnsi="Arial-BoldMT" w:cs="Arial-BoldMT"/>
          <w:b/>
          <w:bCs/>
        </w:rPr>
        <w:t>Acessibilidade:</w:t>
      </w:r>
    </w:p>
    <w:p w14:paraId="648E2AD0" w14:textId="77777777" w:rsidR="00CB4F64" w:rsidRPr="00712505" w:rsidRDefault="00CB4F64" w:rsidP="00AA7A74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MT" w:hAnsi="ArialMT" w:cs="ArialMT"/>
        </w:rPr>
        <w:t>Deverão executar os trabalhos e projetos dentre os quais: Incluir no Blog do curso temas de</w:t>
      </w:r>
      <w:r w:rsidR="007C0F66" w:rsidRPr="00712505">
        <w:rPr>
          <w:rFonts w:ascii="ArialMT" w:hAnsi="ArialMT" w:cs="ArialMT"/>
        </w:rPr>
        <w:t xml:space="preserve"> </w:t>
      </w:r>
      <w:r w:rsidRPr="00712505">
        <w:rPr>
          <w:rFonts w:ascii="ArialMT" w:hAnsi="ArialMT" w:cs="ArialMT"/>
        </w:rPr>
        <w:t>Acessibilidade e postar artigos sobre outros assuntos de estudo do semestre.</w:t>
      </w:r>
    </w:p>
    <w:p w14:paraId="3D0D4E85" w14:textId="77777777" w:rsidR="00CB4F64" w:rsidRPr="00712505" w:rsidRDefault="00CB4F64" w:rsidP="00AA7A74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MT" w:hAnsi="ArialMT" w:cs="ArialMT"/>
        </w:rPr>
        <w:t xml:space="preserve">Realizar nos laboratórios os exercícios: de simulação, de </w:t>
      </w:r>
      <w:r w:rsidRPr="00712505">
        <w:rPr>
          <w:rFonts w:ascii="ArialMT" w:hAnsi="ArialMT" w:cs="ArialMT"/>
          <w:i/>
        </w:rPr>
        <w:t>design</w:t>
      </w:r>
      <w:r w:rsidRPr="00712505">
        <w:rPr>
          <w:rFonts w:ascii="ArialMT" w:hAnsi="ArialMT" w:cs="ArialMT"/>
        </w:rPr>
        <w:t xml:space="preserve"> de conteúdo acessível e de testes.</w:t>
      </w:r>
    </w:p>
    <w:p w14:paraId="428A1FCE" w14:textId="77777777" w:rsidR="00CB4F64" w:rsidRPr="00712505" w:rsidRDefault="00CB4F64" w:rsidP="00AA7A74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MT" w:hAnsi="ArialMT" w:cs="ArialMT"/>
        </w:rPr>
        <w:t>Criar página Web com recursos de acessibilidade. Executar teste de acessibilidade.</w:t>
      </w:r>
    </w:p>
    <w:p w14:paraId="47F2F35C" w14:textId="77777777" w:rsidR="00CB4F64" w:rsidRPr="00712505" w:rsidRDefault="00CB4F64" w:rsidP="00AA7A74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MT" w:hAnsi="ArialMT" w:cs="ArialMT"/>
        </w:rPr>
        <w:t>Avaliar acessibilidade. Participar e refletir sobre uma jornada de acessibilidade. Refletir sobre</w:t>
      </w:r>
      <w:r w:rsidR="007C0F66" w:rsidRPr="00712505">
        <w:rPr>
          <w:rFonts w:ascii="ArialMT" w:hAnsi="ArialMT" w:cs="ArialMT"/>
        </w:rPr>
        <w:t xml:space="preserve"> </w:t>
      </w:r>
      <w:r w:rsidRPr="00712505">
        <w:rPr>
          <w:rFonts w:ascii="ArialMT" w:hAnsi="ArialMT" w:cs="ArialMT"/>
          <w:i/>
        </w:rPr>
        <w:t>design</w:t>
      </w:r>
      <w:r w:rsidRPr="00712505">
        <w:rPr>
          <w:rFonts w:ascii="ArialMT" w:hAnsi="ArialMT" w:cs="ArialMT"/>
        </w:rPr>
        <w:t xml:space="preserve"> universal e tecnologias acessíveis. Explorar a acessibilidade dos </w:t>
      </w:r>
      <w:proofErr w:type="spellStart"/>
      <w:r w:rsidRPr="00712505">
        <w:rPr>
          <w:rFonts w:ascii="ArialMT" w:hAnsi="ArialMT" w:cs="ArialMT"/>
        </w:rPr>
        <w:t>CAPTCHAs</w:t>
      </w:r>
      <w:proofErr w:type="spellEnd"/>
      <w:r w:rsidRPr="00712505">
        <w:rPr>
          <w:rFonts w:ascii="ArialMT" w:hAnsi="ArialMT" w:cs="ArialMT"/>
        </w:rPr>
        <w:t xml:space="preserve">. </w:t>
      </w:r>
      <w:r w:rsidRPr="00712505">
        <w:rPr>
          <w:rFonts w:ascii="Arial-ItalicMT" w:hAnsi="Arial-ItalicMT" w:cs="Arial-ItalicMT"/>
          <w:i/>
          <w:iCs/>
        </w:rPr>
        <w:t>(</w:t>
      </w:r>
      <w:proofErr w:type="spellStart"/>
      <w:r w:rsidRPr="00712505">
        <w:rPr>
          <w:rFonts w:ascii="Arial-ItalicMT" w:hAnsi="Arial-ItalicMT" w:cs="Arial-ItalicMT"/>
          <w:i/>
          <w:iCs/>
        </w:rPr>
        <w:t>Completely</w:t>
      </w:r>
      <w:proofErr w:type="spellEnd"/>
      <w:r w:rsidR="009D304B" w:rsidRPr="00712505">
        <w:rPr>
          <w:rFonts w:ascii="ArialMT" w:hAnsi="ArialMT" w:cs="ArialMT"/>
        </w:rPr>
        <w:t xml:space="preserve"> </w:t>
      </w:r>
      <w:proofErr w:type="spellStart"/>
      <w:r w:rsidRPr="00712505">
        <w:rPr>
          <w:rFonts w:ascii="Arial-ItalicMT" w:hAnsi="Arial-ItalicMT" w:cs="Arial-ItalicMT"/>
          <w:i/>
          <w:iCs/>
        </w:rPr>
        <w:t>Automated</w:t>
      </w:r>
      <w:proofErr w:type="spellEnd"/>
      <w:r w:rsidRPr="00712505">
        <w:rPr>
          <w:rFonts w:ascii="Arial-ItalicMT" w:hAnsi="Arial-ItalicMT" w:cs="Arial-ItalicMT"/>
          <w:i/>
          <w:iCs/>
        </w:rPr>
        <w:t xml:space="preserve"> </w:t>
      </w:r>
      <w:proofErr w:type="spellStart"/>
      <w:r w:rsidRPr="00712505">
        <w:rPr>
          <w:rFonts w:ascii="Arial-ItalicMT" w:hAnsi="Arial-ItalicMT" w:cs="Arial-ItalicMT"/>
          <w:i/>
          <w:iCs/>
        </w:rPr>
        <w:t>Public</w:t>
      </w:r>
      <w:proofErr w:type="spellEnd"/>
      <w:r w:rsidRPr="00712505">
        <w:rPr>
          <w:rFonts w:ascii="Arial-ItalicMT" w:hAnsi="Arial-ItalicMT" w:cs="Arial-ItalicMT"/>
          <w:i/>
          <w:iCs/>
        </w:rPr>
        <w:t xml:space="preserve"> Turing Test </w:t>
      </w:r>
      <w:proofErr w:type="spellStart"/>
      <w:r w:rsidRPr="00712505">
        <w:rPr>
          <w:rFonts w:ascii="Arial-ItalicMT" w:hAnsi="Arial-ItalicMT" w:cs="Arial-ItalicMT"/>
          <w:i/>
          <w:iCs/>
        </w:rPr>
        <w:t>to</w:t>
      </w:r>
      <w:proofErr w:type="spellEnd"/>
      <w:r w:rsidRPr="00712505">
        <w:rPr>
          <w:rFonts w:ascii="Arial-ItalicMT" w:hAnsi="Arial-ItalicMT" w:cs="Arial-ItalicMT"/>
          <w:i/>
          <w:iCs/>
        </w:rPr>
        <w:t xml:space="preserve"> </w:t>
      </w:r>
      <w:proofErr w:type="spellStart"/>
      <w:r w:rsidRPr="00712505">
        <w:rPr>
          <w:rFonts w:ascii="Arial-ItalicMT" w:hAnsi="Arial-ItalicMT" w:cs="Arial-ItalicMT"/>
          <w:i/>
          <w:iCs/>
        </w:rPr>
        <w:t>Tell</w:t>
      </w:r>
      <w:proofErr w:type="spellEnd"/>
      <w:r w:rsidRPr="00712505">
        <w:rPr>
          <w:rFonts w:ascii="Arial-ItalicMT" w:hAnsi="Arial-ItalicMT" w:cs="Arial-ItalicMT"/>
          <w:i/>
          <w:iCs/>
        </w:rPr>
        <w:t xml:space="preserve"> </w:t>
      </w:r>
      <w:proofErr w:type="spellStart"/>
      <w:r w:rsidRPr="00712505">
        <w:rPr>
          <w:rFonts w:ascii="Arial-ItalicMT" w:hAnsi="Arial-ItalicMT" w:cs="Arial-ItalicMT"/>
          <w:i/>
          <w:iCs/>
        </w:rPr>
        <w:t>Computers</w:t>
      </w:r>
      <w:proofErr w:type="spellEnd"/>
      <w:r w:rsidRPr="00712505">
        <w:rPr>
          <w:rFonts w:ascii="Arial-ItalicMT" w:hAnsi="Arial-ItalicMT" w:cs="Arial-ItalicMT"/>
          <w:i/>
          <w:iCs/>
        </w:rPr>
        <w:t xml:space="preserve"> </w:t>
      </w:r>
      <w:proofErr w:type="spellStart"/>
      <w:r w:rsidRPr="00712505">
        <w:rPr>
          <w:rFonts w:ascii="Arial-ItalicMT" w:hAnsi="Arial-ItalicMT" w:cs="Arial-ItalicMT"/>
          <w:i/>
          <w:iCs/>
        </w:rPr>
        <w:t>and</w:t>
      </w:r>
      <w:proofErr w:type="spellEnd"/>
      <w:r w:rsidRPr="00712505">
        <w:rPr>
          <w:rFonts w:ascii="Arial-ItalicMT" w:hAnsi="Arial-ItalicMT" w:cs="Arial-ItalicMT"/>
          <w:i/>
          <w:iCs/>
        </w:rPr>
        <w:t xml:space="preserve"> </w:t>
      </w:r>
      <w:proofErr w:type="spellStart"/>
      <w:r w:rsidRPr="00712505">
        <w:rPr>
          <w:rFonts w:ascii="Arial-ItalicMT" w:hAnsi="Arial-ItalicMT" w:cs="Arial-ItalicMT"/>
          <w:i/>
          <w:iCs/>
        </w:rPr>
        <w:lastRenderedPageBreak/>
        <w:t>Humans</w:t>
      </w:r>
      <w:proofErr w:type="spellEnd"/>
      <w:r w:rsidRPr="00712505">
        <w:rPr>
          <w:rFonts w:ascii="Arial-ItalicMT" w:hAnsi="Arial-ItalicMT" w:cs="Arial-ItalicMT"/>
          <w:i/>
          <w:iCs/>
        </w:rPr>
        <w:t xml:space="preserve"> Apart) </w:t>
      </w:r>
      <w:r w:rsidRPr="00712505">
        <w:rPr>
          <w:rFonts w:ascii="ArialMT" w:hAnsi="ArialMT" w:cs="ArialMT"/>
        </w:rPr>
        <w:t>ou teste de Turing público</w:t>
      </w:r>
      <w:r w:rsidR="007C0F66" w:rsidRPr="00712505">
        <w:rPr>
          <w:rFonts w:ascii="ArialMT" w:hAnsi="ArialMT" w:cs="ArialMT"/>
        </w:rPr>
        <w:t xml:space="preserve"> </w:t>
      </w:r>
      <w:r w:rsidRPr="00712505">
        <w:rPr>
          <w:rFonts w:ascii="ArialMT" w:hAnsi="ArialMT" w:cs="ArialMT"/>
        </w:rPr>
        <w:t>completamente automatizado para diferenciação entre computadores e humanos.</w:t>
      </w:r>
    </w:p>
    <w:p w14:paraId="4E6EDBE0" w14:textId="77777777" w:rsidR="00CB4F64" w:rsidRPr="00712505" w:rsidRDefault="00CB4F64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-BoldMT" w:hAnsi="Arial-BoldMT" w:cs="Arial-BoldMT"/>
          <w:b/>
          <w:bCs/>
        </w:rPr>
        <w:t>Definir um projeto completo de Web</w:t>
      </w:r>
      <w:r w:rsidRPr="00712505">
        <w:rPr>
          <w:rFonts w:ascii="ArialMT" w:hAnsi="ArialMT" w:cs="ArialMT"/>
        </w:rPr>
        <w:t xml:space="preserve">: Desenvolver uma persona; </w:t>
      </w:r>
      <w:r w:rsidR="00232343" w:rsidRPr="00712505">
        <w:rPr>
          <w:rFonts w:ascii="ArialMT" w:hAnsi="ArialMT" w:cs="ArialMT"/>
        </w:rPr>
        <w:t>criar</w:t>
      </w:r>
      <w:r w:rsidRPr="00712505">
        <w:rPr>
          <w:rFonts w:ascii="ArialMT" w:hAnsi="ArialMT" w:cs="ArialMT"/>
        </w:rPr>
        <w:t xml:space="preserve"> um inventário e mapa de</w:t>
      </w:r>
      <w:r w:rsidR="007C0F66" w:rsidRPr="00712505">
        <w:rPr>
          <w:rFonts w:ascii="ArialMT" w:hAnsi="ArialMT" w:cs="ArialMT"/>
        </w:rPr>
        <w:t xml:space="preserve"> </w:t>
      </w:r>
      <w:r w:rsidRPr="00712505">
        <w:rPr>
          <w:rFonts w:ascii="ArialMT" w:hAnsi="ArialMT" w:cs="ArialMT"/>
        </w:rPr>
        <w:t xml:space="preserve">conteúdo; </w:t>
      </w:r>
      <w:r w:rsidR="00FF1628" w:rsidRPr="00712505">
        <w:rPr>
          <w:rFonts w:ascii="ArialMT" w:hAnsi="ArialMT" w:cs="ArialMT"/>
        </w:rPr>
        <w:t>escrever</w:t>
      </w:r>
      <w:r w:rsidRPr="00712505">
        <w:rPr>
          <w:rFonts w:ascii="ArialMT" w:hAnsi="ArialMT" w:cs="ArialMT"/>
        </w:rPr>
        <w:t xml:space="preserve"> uma estratégia de conteúdo; </w:t>
      </w:r>
      <w:r w:rsidR="00394679" w:rsidRPr="00712505">
        <w:rPr>
          <w:rFonts w:ascii="ArialMT" w:hAnsi="ArialMT" w:cs="ArialMT"/>
        </w:rPr>
        <w:t>criar</w:t>
      </w:r>
      <w:r w:rsidRPr="00712505">
        <w:rPr>
          <w:rFonts w:ascii="ArialMT" w:hAnsi="ArialMT" w:cs="ArialMT"/>
        </w:rPr>
        <w:t xml:space="preserve"> mapa global de </w:t>
      </w:r>
      <w:r w:rsidRPr="00712505">
        <w:rPr>
          <w:rFonts w:ascii="ArialMT" w:hAnsi="ArialMT" w:cs="ArialMT"/>
          <w:i/>
        </w:rPr>
        <w:t>site</w:t>
      </w:r>
      <w:r w:rsidRPr="00712505">
        <w:rPr>
          <w:rFonts w:ascii="ArialMT" w:hAnsi="ArialMT" w:cs="ArialMT"/>
        </w:rPr>
        <w:t xml:space="preserve">; </w:t>
      </w:r>
      <w:r w:rsidR="000E0E07" w:rsidRPr="00712505">
        <w:rPr>
          <w:rFonts w:ascii="ArialMT" w:hAnsi="ArialMT" w:cs="ArialMT"/>
        </w:rPr>
        <w:t>desenhar</w:t>
      </w:r>
      <w:r w:rsidRPr="00712505">
        <w:rPr>
          <w:rFonts w:ascii="ArialMT" w:hAnsi="ArialMT" w:cs="ArialMT"/>
        </w:rPr>
        <w:t xml:space="preserve"> diagramas de</w:t>
      </w:r>
      <w:r w:rsidR="007C0F66" w:rsidRPr="00712505">
        <w:rPr>
          <w:rFonts w:ascii="ArialMT" w:hAnsi="ArialMT" w:cs="ArialMT"/>
        </w:rPr>
        <w:t xml:space="preserve"> </w:t>
      </w:r>
      <w:r w:rsidRPr="00712505">
        <w:rPr>
          <w:rFonts w:ascii="ArialMT" w:hAnsi="ArialMT" w:cs="ArialMT"/>
        </w:rPr>
        <w:t xml:space="preserve">descrição de páginas e de estrutura de sítio Internet. Desenvolver </w:t>
      </w:r>
      <w:r w:rsidRPr="00712505">
        <w:rPr>
          <w:rFonts w:ascii="Arial-BoldMT" w:hAnsi="Arial-BoldMT" w:cs="Arial-BoldMT"/>
          <w:b/>
          <w:bCs/>
        </w:rPr>
        <w:t>especificações funcionais</w:t>
      </w:r>
      <w:r w:rsidR="007C0F66" w:rsidRPr="00712505">
        <w:rPr>
          <w:rFonts w:ascii="ArialMT" w:hAnsi="ArialMT" w:cs="ArialMT"/>
        </w:rPr>
        <w:t xml:space="preserve"> </w:t>
      </w:r>
      <w:r w:rsidRPr="00712505">
        <w:rPr>
          <w:rFonts w:ascii="Arial-BoldMT" w:hAnsi="Arial-BoldMT" w:cs="Arial-BoldMT"/>
          <w:b/>
          <w:bCs/>
        </w:rPr>
        <w:t xml:space="preserve">para o projeto </w:t>
      </w:r>
      <w:r w:rsidRPr="00712505">
        <w:rPr>
          <w:rFonts w:ascii="ArialMT" w:hAnsi="ArialMT" w:cs="ArialMT"/>
        </w:rPr>
        <w:t xml:space="preserve">e trabalhar </w:t>
      </w:r>
      <w:r w:rsidRPr="00712505">
        <w:rPr>
          <w:rFonts w:ascii="Arial-BoldMT" w:hAnsi="Arial-BoldMT" w:cs="Arial-BoldMT"/>
          <w:b/>
          <w:bCs/>
        </w:rPr>
        <w:t>um protótipo</w:t>
      </w:r>
      <w:r w:rsidRPr="00712505">
        <w:rPr>
          <w:rFonts w:ascii="ArialMT" w:hAnsi="ArialMT" w:cs="ArialMT"/>
        </w:rPr>
        <w:t>.</w:t>
      </w:r>
    </w:p>
    <w:p w14:paraId="0DF5F6D8" w14:textId="77777777" w:rsidR="00CB4F64" w:rsidRPr="00712505" w:rsidRDefault="00CB4F64" w:rsidP="003E3218">
      <w:pPr>
        <w:autoSpaceDE w:val="0"/>
        <w:autoSpaceDN w:val="0"/>
        <w:adjustRightInd w:val="0"/>
        <w:rPr>
          <w:rFonts w:ascii="Arial-BoldMT" w:hAnsi="Arial-BoldMT" w:cs="Arial-BoldMT"/>
          <w:b/>
          <w:bCs/>
        </w:rPr>
      </w:pPr>
      <w:r w:rsidRPr="00712505">
        <w:rPr>
          <w:rFonts w:ascii="Arial-BoldMT" w:hAnsi="Arial-BoldMT" w:cs="Arial-BoldMT"/>
          <w:b/>
          <w:bCs/>
        </w:rPr>
        <w:t>Lado servidor</w:t>
      </w:r>
    </w:p>
    <w:p w14:paraId="300B8779" w14:textId="77777777" w:rsidR="00B437F6" w:rsidRPr="00712505" w:rsidRDefault="00CB4F64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MT" w:hAnsi="ArialMT" w:cs="ArialMT"/>
        </w:rPr>
        <w:t>Prática em laboratório de redes de computadores: instalação e configuração de sistemas</w:t>
      </w:r>
      <w:r w:rsidR="007C0F66" w:rsidRPr="00712505">
        <w:rPr>
          <w:rFonts w:ascii="ArialMT" w:hAnsi="ArialMT" w:cs="ArialMT"/>
        </w:rPr>
        <w:t xml:space="preserve"> </w:t>
      </w:r>
      <w:r w:rsidRPr="00712505">
        <w:rPr>
          <w:rFonts w:ascii="ArialMT" w:hAnsi="ArialMT" w:cs="ArialMT"/>
        </w:rPr>
        <w:t xml:space="preserve">operacionais, utilitários e </w:t>
      </w:r>
      <w:r w:rsidRPr="00712505">
        <w:rPr>
          <w:rFonts w:ascii="Arial-ItalicMT" w:hAnsi="Arial-ItalicMT" w:cs="Arial-ItalicMT"/>
          <w:i/>
          <w:iCs/>
        </w:rPr>
        <w:t>hardware</w:t>
      </w:r>
      <w:r w:rsidRPr="00712505">
        <w:rPr>
          <w:rFonts w:ascii="ArialMT" w:hAnsi="ArialMT" w:cs="ArialMT"/>
        </w:rPr>
        <w:t>.</w:t>
      </w:r>
    </w:p>
    <w:p w14:paraId="4558FFFA" w14:textId="77777777" w:rsidR="00394679" w:rsidRPr="00712505" w:rsidRDefault="00394679" w:rsidP="003E3218">
      <w:pPr>
        <w:autoSpaceDE w:val="0"/>
        <w:autoSpaceDN w:val="0"/>
        <w:adjustRightInd w:val="0"/>
        <w:rPr>
          <w:rFonts w:ascii="ArialMT" w:hAnsi="ArialMT" w:cs="ArialMT"/>
          <w:b/>
        </w:rPr>
      </w:pPr>
    </w:p>
    <w:p w14:paraId="0260FD8E" w14:textId="77777777" w:rsidR="00DB7F0B" w:rsidRPr="00712505" w:rsidRDefault="00B437F6" w:rsidP="003E3218">
      <w:pPr>
        <w:autoSpaceDE w:val="0"/>
        <w:autoSpaceDN w:val="0"/>
        <w:adjustRightInd w:val="0"/>
        <w:rPr>
          <w:rFonts w:ascii="ArialMT" w:hAnsi="ArialMT" w:cs="ArialMT"/>
          <w:b/>
        </w:rPr>
      </w:pPr>
      <w:r w:rsidRPr="00712505">
        <w:rPr>
          <w:rFonts w:ascii="ArialMT" w:hAnsi="ArialMT" w:cs="ArialMT"/>
          <w:b/>
        </w:rPr>
        <w:t>Conceituação</w:t>
      </w:r>
    </w:p>
    <w:p w14:paraId="5DEBDAFE" w14:textId="77777777" w:rsidR="00651DA4" w:rsidRPr="00712505" w:rsidRDefault="00651DA4" w:rsidP="00651DA4">
      <w:pPr>
        <w:autoSpaceDE w:val="0"/>
        <w:autoSpaceDN w:val="0"/>
        <w:adjustRightInd w:val="0"/>
        <w:rPr>
          <w:rFonts w:cs="Arial"/>
        </w:rPr>
      </w:pPr>
      <w:r w:rsidRPr="00712505">
        <w:rPr>
          <w:rFonts w:cs="Arial"/>
        </w:rPr>
        <w:t>Acessibilidade é a qualidade do que é acessível, ou seja, é aquilo que é atingível, que tem acesso fácil. A acessibilidade se tornou uma preocupação frequente dos desenvolvedores web, pois é fundamental fornecer condições às pessoas portadoras de deficiência ou com mobilidade reduzida, para a utilização com segurança e autonomia, total ou assistida, dos recursos disponíveis na Internet.</w:t>
      </w:r>
    </w:p>
    <w:p w14:paraId="3C3D3B23" w14:textId="77777777" w:rsidR="00C939B3" w:rsidRPr="00712505" w:rsidRDefault="00C939B3" w:rsidP="00651DA4">
      <w:pPr>
        <w:autoSpaceDE w:val="0"/>
        <w:autoSpaceDN w:val="0"/>
        <w:adjustRightInd w:val="0"/>
        <w:rPr>
          <w:rFonts w:cs="Arial"/>
        </w:rPr>
      </w:pPr>
    </w:p>
    <w:p w14:paraId="141277AC" w14:textId="77777777" w:rsidR="0030386D" w:rsidRPr="00712505" w:rsidRDefault="0030386D" w:rsidP="003E3218">
      <w:pPr>
        <w:autoSpaceDE w:val="0"/>
        <w:autoSpaceDN w:val="0"/>
        <w:adjustRightInd w:val="0"/>
        <w:rPr>
          <w:rFonts w:ascii="ArialMT" w:hAnsi="ArialMT" w:cs="ArialMT"/>
          <w:b/>
        </w:rPr>
      </w:pPr>
    </w:p>
    <w:p w14:paraId="2385BFAD" w14:textId="77777777" w:rsidR="0030386D" w:rsidRPr="00712505" w:rsidRDefault="0030386D" w:rsidP="003E3218">
      <w:pPr>
        <w:autoSpaceDE w:val="0"/>
        <w:autoSpaceDN w:val="0"/>
        <w:adjustRightInd w:val="0"/>
        <w:rPr>
          <w:rFonts w:ascii="ArialMT" w:hAnsi="ArialMT" w:cs="ArialMT"/>
          <w:b/>
        </w:rPr>
      </w:pPr>
    </w:p>
    <w:p w14:paraId="5D17208B" w14:textId="77777777" w:rsidR="0030386D" w:rsidRPr="00712505" w:rsidRDefault="0030386D" w:rsidP="003E3218">
      <w:pPr>
        <w:autoSpaceDE w:val="0"/>
        <w:autoSpaceDN w:val="0"/>
        <w:adjustRightInd w:val="0"/>
        <w:rPr>
          <w:rFonts w:ascii="ArialMT" w:hAnsi="ArialMT" w:cs="ArialMT"/>
          <w:b/>
        </w:rPr>
      </w:pPr>
    </w:p>
    <w:p w14:paraId="5B486663" w14:textId="77777777" w:rsidR="0030386D" w:rsidRPr="00712505" w:rsidRDefault="0030386D" w:rsidP="003E3218">
      <w:pPr>
        <w:autoSpaceDE w:val="0"/>
        <w:autoSpaceDN w:val="0"/>
        <w:adjustRightInd w:val="0"/>
        <w:rPr>
          <w:rFonts w:ascii="ArialMT" w:hAnsi="ArialMT" w:cs="ArialMT"/>
          <w:b/>
        </w:rPr>
      </w:pPr>
    </w:p>
    <w:p w14:paraId="3264D535" w14:textId="77777777" w:rsidR="00193BE3" w:rsidRPr="00712505" w:rsidRDefault="00193BE3" w:rsidP="003E3218">
      <w:pPr>
        <w:autoSpaceDE w:val="0"/>
        <w:autoSpaceDN w:val="0"/>
        <w:adjustRightInd w:val="0"/>
        <w:rPr>
          <w:rFonts w:ascii="ArialMT" w:hAnsi="ArialMT" w:cs="ArialMT"/>
          <w:b/>
        </w:rPr>
      </w:pPr>
    </w:p>
    <w:p w14:paraId="6154146A" w14:textId="77777777" w:rsidR="00193BE3" w:rsidRPr="00712505" w:rsidRDefault="00193BE3" w:rsidP="003E3218">
      <w:pPr>
        <w:autoSpaceDE w:val="0"/>
        <w:autoSpaceDN w:val="0"/>
        <w:adjustRightInd w:val="0"/>
        <w:rPr>
          <w:rFonts w:ascii="ArialMT" w:hAnsi="ArialMT" w:cs="ArialMT"/>
          <w:b/>
        </w:rPr>
      </w:pPr>
    </w:p>
    <w:p w14:paraId="71A00F41" w14:textId="77777777" w:rsidR="00193BE3" w:rsidRPr="00712505" w:rsidRDefault="00193BE3" w:rsidP="003E3218">
      <w:pPr>
        <w:autoSpaceDE w:val="0"/>
        <w:autoSpaceDN w:val="0"/>
        <w:adjustRightInd w:val="0"/>
        <w:rPr>
          <w:rFonts w:ascii="ArialMT" w:hAnsi="ArialMT" w:cs="ArialMT"/>
          <w:b/>
        </w:rPr>
      </w:pPr>
    </w:p>
    <w:p w14:paraId="24762E45" w14:textId="77777777" w:rsidR="00193BE3" w:rsidRPr="00712505" w:rsidRDefault="00193BE3" w:rsidP="003E3218">
      <w:pPr>
        <w:autoSpaceDE w:val="0"/>
        <w:autoSpaceDN w:val="0"/>
        <w:adjustRightInd w:val="0"/>
        <w:rPr>
          <w:rFonts w:ascii="ArialMT" w:hAnsi="ArialMT" w:cs="ArialMT"/>
          <w:b/>
        </w:rPr>
      </w:pPr>
    </w:p>
    <w:p w14:paraId="64D9D811" w14:textId="77777777" w:rsidR="00193BE3" w:rsidRPr="00712505" w:rsidRDefault="00193BE3" w:rsidP="003E3218">
      <w:pPr>
        <w:autoSpaceDE w:val="0"/>
        <w:autoSpaceDN w:val="0"/>
        <w:adjustRightInd w:val="0"/>
        <w:rPr>
          <w:rFonts w:ascii="ArialMT" w:hAnsi="ArialMT" w:cs="ArialMT"/>
          <w:b/>
        </w:rPr>
      </w:pPr>
    </w:p>
    <w:p w14:paraId="1442FD90" w14:textId="77777777" w:rsidR="00193BE3" w:rsidRPr="00712505" w:rsidRDefault="00193BE3" w:rsidP="003E3218">
      <w:pPr>
        <w:autoSpaceDE w:val="0"/>
        <w:autoSpaceDN w:val="0"/>
        <w:adjustRightInd w:val="0"/>
        <w:rPr>
          <w:rFonts w:ascii="ArialMT" w:hAnsi="ArialMT" w:cs="ArialMT"/>
          <w:b/>
        </w:rPr>
      </w:pPr>
    </w:p>
    <w:p w14:paraId="038CC168" w14:textId="77777777" w:rsidR="0030386D" w:rsidRPr="00712505" w:rsidRDefault="0030386D" w:rsidP="003E3218">
      <w:pPr>
        <w:autoSpaceDE w:val="0"/>
        <w:autoSpaceDN w:val="0"/>
        <w:adjustRightInd w:val="0"/>
        <w:rPr>
          <w:rFonts w:ascii="ArialMT" w:hAnsi="ArialMT" w:cs="ArialMT"/>
          <w:b/>
        </w:rPr>
      </w:pPr>
    </w:p>
    <w:p w14:paraId="49E4534D" w14:textId="77777777" w:rsidR="0030386D" w:rsidRPr="00712505" w:rsidRDefault="0030386D" w:rsidP="003E3218">
      <w:pPr>
        <w:autoSpaceDE w:val="0"/>
        <w:autoSpaceDN w:val="0"/>
        <w:adjustRightInd w:val="0"/>
        <w:rPr>
          <w:rFonts w:ascii="ArialMT" w:hAnsi="ArialMT" w:cs="ArialMT"/>
          <w:b/>
        </w:rPr>
      </w:pPr>
    </w:p>
    <w:p w14:paraId="575C845E" w14:textId="77777777" w:rsidR="0030386D" w:rsidRPr="00712505" w:rsidRDefault="0030386D" w:rsidP="003E3218">
      <w:pPr>
        <w:autoSpaceDE w:val="0"/>
        <w:autoSpaceDN w:val="0"/>
        <w:adjustRightInd w:val="0"/>
        <w:rPr>
          <w:rFonts w:ascii="ArialMT" w:hAnsi="ArialMT" w:cs="ArialMT"/>
          <w:b/>
        </w:rPr>
      </w:pPr>
    </w:p>
    <w:p w14:paraId="134EEA5C" w14:textId="77777777" w:rsidR="0030386D" w:rsidRPr="00712505" w:rsidRDefault="0030386D" w:rsidP="003E3218">
      <w:pPr>
        <w:autoSpaceDE w:val="0"/>
        <w:autoSpaceDN w:val="0"/>
        <w:adjustRightInd w:val="0"/>
        <w:rPr>
          <w:rFonts w:ascii="ArialMT" w:hAnsi="ArialMT" w:cs="ArialMT"/>
          <w:b/>
        </w:rPr>
      </w:pPr>
    </w:p>
    <w:p w14:paraId="37785EA0" w14:textId="77777777" w:rsidR="00B437F6" w:rsidRPr="00712505" w:rsidRDefault="00F05A88" w:rsidP="003E3218">
      <w:pPr>
        <w:autoSpaceDE w:val="0"/>
        <w:autoSpaceDN w:val="0"/>
        <w:adjustRightInd w:val="0"/>
        <w:rPr>
          <w:rFonts w:ascii="ArialMT" w:hAnsi="ArialMT" w:cs="ArialMT"/>
          <w:b/>
        </w:rPr>
      </w:pPr>
      <w:r w:rsidRPr="00712505">
        <w:rPr>
          <w:rFonts w:ascii="ArialMT" w:hAnsi="ArialMT" w:cs="ArialMT"/>
          <w:b/>
        </w:rPr>
        <w:lastRenderedPageBreak/>
        <w:t>Desenvolvimento</w:t>
      </w:r>
    </w:p>
    <w:p w14:paraId="1FD2EB5B" w14:textId="77777777" w:rsidR="00EF55A2" w:rsidRPr="00712505" w:rsidRDefault="00EF55A2" w:rsidP="003E3218">
      <w:pPr>
        <w:autoSpaceDE w:val="0"/>
        <w:autoSpaceDN w:val="0"/>
        <w:adjustRightInd w:val="0"/>
        <w:rPr>
          <w:rFonts w:ascii="ArialMT" w:hAnsi="ArialMT" w:cs="ArialMT"/>
          <w:b/>
        </w:rPr>
      </w:pPr>
    </w:p>
    <w:p w14:paraId="799BC39E" w14:textId="77777777" w:rsidR="00B2320F" w:rsidRPr="00712505" w:rsidRDefault="00EF55A2" w:rsidP="003E3218">
      <w:pPr>
        <w:autoSpaceDE w:val="0"/>
        <w:autoSpaceDN w:val="0"/>
        <w:adjustRightInd w:val="0"/>
        <w:rPr>
          <w:rFonts w:cs="Arial"/>
        </w:rPr>
      </w:pPr>
      <w:r w:rsidRPr="00712505">
        <w:rPr>
          <w:rFonts w:cs="Arial"/>
        </w:rPr>
        <w:t>O Top Burguer foi o projeto desenvo</w:t>
      </w:r>
      <w:r w:rsidR="00B2320F" w:rsidRPr="00712505">
        <w:rPr>
          <w:rFonts w:cs="Arial"/>
        </w:rPr>
        <w:t>lvido para a 3º entrega, respeitando as exigências de acessibilidade, com as tecnologias e habilidades adquiridas até então.</w:t>
      </w:r>
    </w:p>
    <w:p w14:paraId="67AC8220" w14:textId="77777777" w:rsidR="00B2320F" w:rsidRPr="00712505" w:rsidRDefault="00B2320F" w:rsidP="003E3218">
      <w:pPr>
        <w:autoSpaceDE w:val="0"/>
        <w:autoSpaceDN w:val="0"/>
        <w:adjustRightInd w:val="0"/>
        <w:rPr>
          <w:rFonts w:cs="Arial"/>
        </w:rPr>
      </w:pPr>
    </w:p>
    <w:p w14:paraId="6008FE08" w14:textId="77777777" w:rsidR="00B2320F" w:rsidRPr="00712505" w:rsidRDefault="00865AB6" w:rsidP="00B2320F">
      <w:pPr>
        <w:jc w:val="center"/>
        <w:rPr>
          <w:sz w:val="20"/>
          <w:szCs w:val="20"/>
        </w:rPr>
      </w:pPr>
      <w:r w:rsidRPr="00712505">
        <w:rPr>
          <w:sz w:val="20"/>
          <w:szCs w:val="20"/>
        </w:rPr>
        <w:t>Figura 8</w:t>
      </w:r>
      <w:r w:rsidR="00B2320F" w:rsidRPr="00712505">
        <w:rPr>
          <w:sz w:val="20"/>
          <w:szCs w:val="20"/>
        </w:rPr>
        <w:t xml:space="preserve"> – </w:t>
      </w:r>
      <w:r w:rsidR="00B2320F" w:rsidRPr="00712505">
        <w:rPr>
          <w:i/>
          <w:sz w:val="20"/>
          <w:szCs w:val="20"/>
        </w:rPr>
        <w:t>Site</w:t>
      </w:r>
      <w:r w:rsidR="00B2320F" w:rsidRPr="00712505">
        <w:rPr>
          <w:sz w:val="20"/>
          <w:szCs w:val="20"/>
        </w:rPr>
        <w:t xml:space="preserve"> Top Burguer</w:t>
      </w:r>
    </w:p>
    <w:p w14:paraId="54067523" w14:textId="5899BB69" w:rsidR="00C939B3" w:rsidRPr="00712505" w:rsidRDefault="000950D7" w:rsidP="00C15C3E">
      <w:pPr>
        <w:autoSpaceDE w:val="0"/>
        <w:autoSpaceDN w:val="0"/>
        <w:adjustRightInd w:val="0"/>
        <w:jc w:val="center"/>
        <w:rPr>
          <w:rFonts w:ascii="ArialMT" w:hAnsi="ArialMT" w:cs="ArialMT"/>
          <w:b/>
        </w:rPr>
      </w:pPr>
      <w:r>
        <w:rPr>
          <w:noProof/>
        </w:rPr>
        <w:drawing>
          <wp:inline distT="0" distB="0" distL="0" distR="0" wp14:anchorId="375B95C0" wp14:editId="3F988100">
            <wp:extent cx="4762500" cy="231457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363A8" w14:textId="0C61AA16" w:rsidR="00B2320F" w:rsidRPr="00712505" w:rsidRDefault="00193BE3" w:rsidP="00193BE3">
      <w:pPr>
        <w:autoSpaceDE w:val="0"/>
        <w:autoSpaceDN w:val="0"/>
        <w:adjustRightInd w:val="0"/>
        <w:jc w:val="center"/>
        <w:rPr>
          <w:rFonts w:cs="Arial"/>
          <w:sz w:val="20"/>
          <w:szCs w:val="20"/>
        </w:rPr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do sítio desenvolvido pelo autor</w:t>
      </w:r>
    </w:p>
    <w:p w14:paraId="19C6D361" w14:textId="77777777" w:rsidR="00193BE3" w:rsidRPr="00712505" w:rsidRDefault="00193BE3" w:rsidP="003E3218">
      <w:pPr>
        <w:autoSpaceDE w:val="0"/>
        <w:autoSpaceDN w:val="0"/>
        <w:adjustRightInd w:val="0"/>
        <w:rPr>
          <w:rFonts w:ascii="ArialMT" w:hAnsi="ArialMT" w:cs="ArialMT"/>
          <w:b/>
        </w:rPr>
      </w:pPr>
    </w:p>
    <w:p w14:paraId="7C32DE66" w14:textId="77777777" w:rsidR="00C939B3" w:rsidRPr="00712505" w:rsidRDefault="00C939B3" w:rsidP="00C939B3">
      <w:pPr>
        <w:autoSpaceDE w:val="0"/>
        <w:autoSpaceDN w:val="0"/>
        <w:adjustRightInd w:val="0"/>
        <w:rPr>
          <w:rFonts w:cs="Arial"/>
        </w:rPr>
      </w:pPr>
      <w:r w:rsidRPr="00712505">
        <w:rPr>
          <w:rFonts w:cs="Arial"/>
        </w:rPr>
        <w:t xml:space="preserve">Para se criar um ambiente online efetivamente acessível é necessário, primeiramente, que o código esteja dentro dos padrões Web internacionais definidos pelo W3C. Portanto, validamos o código HTML para visar melhores práticas no desenvolvimento das páginas. </w:t>
      </w:r>
    </w:p>
    <w:p w14:paraId="468ADC00" w14:textId="77777777" w:rsidR="00C939B3" w:rsidRPr="00712505" w:rsidRDefault="00C939B3" w:rsidP="00C939B3">
      <w:pPr>
        <w:autoSpaceDE w:val="0"/>
        <w:autoSpaceDN w:val="0"/>
        <w:adjustRightInd w:val="0"/>
        <w:rPr>
          <w:rFonts w:cs="Arial"/>
        </w:rPr>
      </w:pPr>
      <w:r w:rsidRPr="00712505">
        <w:rPr>
          <w:rFonts w:cs="Arial"/>
        </w:rPr>
        <w:t>Essa validação é importante pois se o HTML fo</w:t>
      </w:r>
      <w:r w:rsidR="00412729" w:rsidRPr="00712505">
        <w:rPr>
          <w:rFonts w:cs="Arial"/>
        </w:rPr>
        <w:t>r</w:t>
      </w:r>
      <w:r w:rsidRPr="00712505">
        <w:rPr>
          <w:rFonts w:cs="Arial"/>
        </w:rPr>
        <w:t xml:space="preserve"> usado incorretamente as tecnologias assistivas encontrarão problemas ao interpretarem o conteúdo da página, o que obviamente causará problemas para os usuários.</w:t>
      </w:r>
    </w:p>
    <w:p w14:paraId="5826CA09" w14:textId="77777777" w:rsidR="00C00A0C" w:rsidRPr="00712505" w:rsidRDefault="00C939B3" w:rsidP="00B2320F">
      <w:pPr>
        <w:autoSpaceDE w:val="0"/>
        <w:autoSpaceDN w:val="0"/>
        <w:adjustRightInd w:val="0"/>
        <w:rPr>
          <w:rFonts w:cs="Arial"/>
        </w:rPr>
      </w:pPr>
      <w:r w:rsidRPr="00712505">
        <w:rPr>
          <w:rFonts w:cs="Arial"/>
        </w:rPr>
        <w:t>A seguir, imagens comprovando tal validação do código html:</w:t>
      </w:r>
    </w:p>
    <w:p w14:paraId="63219389" w14:textId="77777777" w:rsidR="00B2320F" w:rsidRPr="00712505" w:rsidRDefault="00B2320F" w:rsidP="00B2320F">
      <w:pPr>
        <w:autoSpaceDE w:val="0"/>
        <w:autoSpaceDN w:val="0"/>
        <w:adjustRightInd w:val="0"/>
        <w:rPr>
          <w:rFonts w:cs="Arial"/>
        </w:rPr>
      </w:pPr>
    </w:p>
    <w:p w14:paraId="1A25C790" w14:textId="77777777" w:rsidR="006864F8" w:rsidRPr="00712505" w:rsidRDefault="006864F8" w:rsidP="007D0E9C">
      <w:pPr>
        <w:jc w:val="center"/>
        <w:rPr>
          <w:sz w:val="20"/>
          <w:szCs w:val="20"/>
        </w:rPr>
      </w:pPr>
    </w:p>
    <w:p w14:paraId="36659C28" w14:textId="77777777" w:rsidR="006864F8" w:rsidRPr="00712505" w:rsidRDefault="006864F8" w:rsidP="007D0E9C">
      <w:pPr>
        <w:jc w:val="center"/>
        <w:rPr>
          <w:sz w:val="20"/>
          <w:szCs w:val="20"/>
        </w:rPr>
      </w:pPr>
    </w:p>
    <w:p w14:paraId="732470E3" w14:textId="77777777" w:rsidR="006864F8" w:rsidRPr="00712505" w:rsidRDefault="006864F8" w:rsidP="007D0E9C">
      <w:pPr>
        <w:jc w:val="center"/>
        <w:rPr>
          <w:sz w:val="20"/>
          <w:szCs w:val="20"/>
        </w:rPr>
      </w:pPr>
    </w:p>
    <w:p w14:paraId="580BA3CF" w14:textId="77777777" w:rsidR="006864F8" w:rsidRPr="00712505" w:rsidRDefault="006864F8" w:rsidP="007D0E9C">
      <w:pPr>
        <w:jc w:val="center"/>
        <w:rPr>
          <w:sz w:val="20"/>
          <w:szCs w:val="20"/>
        </w:rPr>
      </w:pPr>
    </w:p>
    <w:p w14:paraId="5198130A" w14:textId="77777777" w:rsidR="006864F8" w:rsidRPr="00712505" w:rsidRDefault="006864F8" w:rsidP="007D0E9C">
      <w:pPr>
        <w:jc w:val="center"/>
        <w:rPr>
          <w:sz w:val="20"/>
          <w:szCs w:val="20"/>
        </w:rPr>
      </w:pPr>
    </w:p>
    <w:p w14:paraId="7BC0DA5B" w14:textId="77777777" w:rsidR="00B61F6F" w:rsidRDefault="00B61F6F" w:rsidP="007D0E9C">
      <w:pPr>
        <w:jc w:val="center"/>
        <w:rPr>
          <w:sz w:val="20"/>
          <w:szCs w:val="20"/>
        </w:rPr>
      </w:pPr>
    </w:p>
    <w:p w14:paraId="521F547A" w14:textId="1B1E7D7D" w:rsidR="00C00A0C" w:rsidRPr="00712505" w:rsidRDefault="00C00A0C" w:rsidP="007D0E9C">
      <w:pPr>
        <w:jc w:val="center"/>
        <w:rPr>
          <w:sz w:val="20"/>
          <w:szCs w:val="20"/>
        </w:rPr>
      </w:pPr>
      <w:r w:rsidRPr="00712505">
        <w:rPr>
          <w:sz w:val="20"/>
          <w:szCs w:val="20"/>
        </w:rPr>
        <w:lastRenderedPageBreak/>
        <w:t xml:space="preserve">Figura </w:t>
      </w:r>
      <w:r w:rsidR="007D0E9C" w:rsidRPr="00712505">
        <w:rPr>
          <w:sz w:val="20"/>
          <w:szCs w:val="20"/>
        </w:rPr>
        <w:t xml:space="preserve">9 - </w:t>
      </w:r>
      <w:r w:rsidRPr="00712505">
        <w:rPr>
          <w:sz w:val="20"/>
          <w:szCs w:val="20"/>
        </w:rPr>
        <w:t>Validação semântica html W3</w:t>
      </w:r>
    </w:p>
    <w:p w14:paraId="16F8B11A" w14:textId="77777777" w:rsidR="00C00A0C" w:rsidRPr="00712505" w:rsidRDefault="00C00A0C" w:rsidP="00C00A0C">
      <w:pPr>
        <w:autoSpaceDE w:val="0"/>
        <w:autoSpaceDN w:val="0"/>
        <w:adjustRightInd w:val="0"/>
        <w:jc w:val="center"/>
        <w:rPr>
          <w:rFonts w:cs="Arial"/>
        </w:rPr>
      </w:pPr>
      <w:r w:rsidRPr="00712505">
        <w:rPr>
          <w:noProof/>
        </w:rPr>
        <w:drawing>
          <wp:inline distT="0" distB="0" distL="0" distR="0" wp14:anchorId="5C5AF7CF" wp14:editId="28E1B025">
            <wp:extent cx="5656181" cy="2533650"/>
            <wp:effectExtent l="0" t="0" r="190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40693" cy="257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AAC1B" w14:textId="7E989AEE" w:rsidR="00C00A0C" w:rsidRPr="00712505" w:rsidRDefault="00193BE3" w:rsidP="00193BE3">
      <w:pPr>
        <w:autoSpaceDE w:val="0"/>
        <w:autoSpaceDN w:val="0"/>
        <w:adjustRightInd w:val="0"/>
        <w:jc w:val="center"/>
        <w:rPr>
          <w:rFonts w:cs="Arial"/>
          <w:sz w:val="20"/>
          <w:szCs w:val="20"/>
        </w:rPr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da plataforma utilizada pelo autor</w:t>
      </w:r>
    </w:p>
    <w:p w14:paraId="73FCE7F5" w14:textId="77777777" w:rsidR="00193BE3" w:rsidRPr="00712505" w:rsidRDefault="00193BE3" w:rsidP="00C00A0C">
      <w:pPr>
        <w:autoSpaceDE w:val="0"/>
        <w:autoSpaceDN w:val="0"/>
        <w:adjustRightInd w:val="0"/>
        <w:rPr>
          <w:rFonts w:cs="Arial"/>
        </w:rPr>
      </w:pPr>
    </w:p>
    <w:p w14:paraId="4C294001" w14:textId="77777777" w:rsidR="00C00A0C" w:rsidRPr="00712505" w:rsidRDefault="00C00A0C" w:rsidP="00C00A0C">
      <w:pPr>
        <w:autoSpaceDE w:val="0"/>
        <w:autoSpaceDN w:val="0"/>
        <w:adjustRightInd w:val="0"/>
        <w:rPr>
          <w:rFonts w:cs="Arial"/>
        </w:rPr>
      </w:pPr>
      <w:r w:rsidRPr="00712505">
        <w:rPr>
          <w:rFonts w:cs="Arial"/>
        </w:rPr>
        <w:t xml:space="preserve">Utilizamos o </w:t>
      </w:r>
      <w:r w:rsidRPr="00712505">
        <w:rPr>
          <w:rFonts w:cs="Arial"/>
          <w:i/>
        </w:rPr>
        <w:t>software</w:t>
      </w:r>
      <w:r w:rsidRPr="00712505">
        <w:rPr>
          <w:rFonts w:cs="Arial"/>
        </w:rPr>
        <w:t xml:space="preserve"> </w:t>
      </w:r>
      <w:proofErr w:type="spellStart"/>
      <w:r w:rsidRPr="00712505">
        <w:rPr>
          <w:rFonts w:cs="Arial"/>
          <w:i/>
        </w:rPr>
        <w:t>AccessMonitor</w:t>
      </w:r>
      <w:proofErr w:type="spellEnd"/>
      <w:r w:rsidRPr="00712505">
        <w:rPr>
          <w:rFonts w:cs="Arial"/>
        </w:rPr>
        <w:t xml:space="preserve"> para checar a acessibilidade do </w:t>
      </w:r>
      <w:r w:rsidRPr="00712505">
        <w:rPr>
          <w:rFonts w:cs="Arial"/>
          <w:i/>
        </w:rPr>
        <w:t>site</w:t>
      </w:r>
      <w:r w:rsidRPr="00712505">
        <w:rPr>
          <w:rFonts w:cs="Arial"/>
        </w:rPr>
        <w:t xml:space="preserve">. O índice desse </w:t>
      </w:r>
      <w:r w:rsidRPr="00712505">
        <w:rPr>
          <w:rFonts w:cs="Arial"/>
          <w:i/>
        </w:rPr>
        <w:t>software</w:t>
      </w:r>
      <w:r w:rsidRPr="00712505">
        <w:rPr>
          <w:rFonts w:cs="Arial"/>
        </w:rPr>
        <w:t xml:space="preserve"> é uma unidade de valoração utilizada em todos os testes do validador e cujo resultado sintetiza e quantifica o nível de acessibilidade alcançado. Está representado numa escala de 1 a 10, representando o valor 10 uma adopção plena da boa prática induzida pelo </w:t>
      </w:r>
      <w:proofErr w:type="spellStart"/>
      <w:r w:rsidRPr="00712505">
        <w:rPr>
          <w:rFonts w:cs="Arial"/>
          <w:i/>
        </w:rPr>
        <w:t>AccessMonitor</w:t>
      </w:r>
      <w:proofErr w:type="spellEnd"/>
      <w:r w:rsidRPr="00712505">
        <w:rPr>
          <w:rFonts w:cs="Arial"/>
        </w:rPr>
        <w:t xml:space="preserve">. Todos os testes do têm a sua fundamentação nas WCAG 2.0 do W3C. A ferramenta está disponível em </w:t>
      </w:r>
      <w:r w:rsidRPr="00712505">
        <w:rPr>
          <w:rFonts w:cs="Arial"/>
          <w:b/>
        </w:rPr>
        <w:t>http://www.acessibilidade.gov.pt</w:t>
      </w:r>
    </w:p>
    <w:p w14:paraId="6589490B" w14:textId="77777777" w:rsidR="00C00A0C" w:rsidRPr="00712505" w:rsidRDefault="00C00A0C" w:rsidP="00C00A0C">
      <w:pPr>
        <w:autoSpaceDE w:val="0"/>
        <w:autoSpaceDN w:val="0"/>
        <w:adjustRightInd w:val="0"/>
        <w:rPr>
          <w:rFonts w:cs="Arial"/>
        </w:rPr>
      </w:pPr>
      <w:r w:rsidRPr="00712505">
        <w:rPr>
          <w:rFonts w:cs="Arial"/>
        </w:rPr>
        <w:t xml:space="preserve">A seguir, imagens comprovando tal validação de acessibilidade do </w:t>
      </w:r>
      <w:r w:rsidRPr="00712505">
        <w:rPr>
          <w:rFonts w:cs="Arial"/>
          <w:i/>
        </w:rPr>
        <w:t>site</w:t>
      </w:r>
      <w:r w:rsidRPr="00712505">
        <w:rPr>
          <w:rFonts w:cs="Arial"/>
        </w:rPr>
        <w:t>:</w:t>
      </w:r>
    </w:p>
    <w:p w14:paraId="5EC40D4D" w14:textId="77777777" w:rsidR="00C00A0C" w:rsidRPr="00712505" w:rsidRDefault="00C00A0C" w:rsidP="00C00A0C">
      <w:pPr>
        <w:pStyle w:val="Legenda"/>
        <w:keepNext/>
        <w:rPr>
          <w:sz w:val="20"/>
        </w:rPr>
      </w:pPr>
      <w:r w:rsidRPr="00712505">
        <w:rPr>
          <w:sz w:val="20"/>
        </w:rPr>
        <w:lastRenderedPageBreak/>
        <w:t xml:space="preserve">Figura </w:t>
      </w:r>
      <w:r w:rsidR="00A10A92" w:rsidRPr="00712505">
        <w:rPr>
          <w:sz w:val="20"/>
        </w:rPr>
        <w:t xml:space="preserve">10 - </w:t>
      </w:r>
      <w:r w:rsidRPr="00712505">
        <w:rPr>
          <w:sz w:val="20"/>
        </w:rPr>
        <w:t>Validação acessibilidad</w:t>
      </w:r>
      <w:r w:rsidR="00A10A92" w:rsidRPr="00712505">
        <w:rPr>
          <w:sz w:val="20"/>
        </w:rPr>
        <w:t>e</w:t>
      </w:r>
    </w:p>
    <w:p w14:paraId="223F28CD" w14:textId="77777777" w:rsidR="00C00A0C" w:rsidRPr="00712505" w:rsidRDefault="00C00A0C" w:rsidP="00C00A0C">
      <w:pPr>
        <w:autoSpaceDE w:val="0"/>
        <w:autoSpaceDN w:val="0"/>
        <w:adjustRightInd w:val="0"/>
        <w:jc w:val="center"/>
        <w:rPr>
          <w:rFonts w:cs="Arial"/>
        </w:rPr>
      </w:pPr>
      <w:r w:rsidRPr="00712505">
        <w:rPr>
          <w:noProof/>
        </w:rPr>
        <w:drawing>
          <wp:inline distT="0" distB="0" distL="0" distR="0" wp14:anchorId="752F3D27" wp14:editId="3049E679">
            <wp:extent cx="4181475" cy="2498318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59491" cy="254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D148A" w14:textId="43E7E5B9" w:rsidR="00C00A0C" w:rsidRPr="00712505" w:rsidRDefault="00193BE3" w:rsidP="00C00A0C">
      <w:pPr>
        <w:jc w:val="center"/>
        <w:rPr>
          <w:b/>
        </w:rPr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da plataforma utilizada pelo auto</w:t>
      </w:r>
    </w:p>
    <w:p w14:paraId="4CD9EAB1" w14:textId="77777777" w:rsidR="00B2320F" w:rsidRPr="00712505" w:rsidRDefault="00B2320F" w:rsidP="00B2320F"/>
    <w:p w14:paraId="5F0D6C2E" w14:textId="77777777" w:rsidR="00B2320F" w:rsidRPr="00712505" w:rsidRDefault="00B2320F" w:rsidP="00B2320F">
      <w:r w:rsidRPr="00712505">
        <w:t>O código HTML está organizado de forma lógica e semântica, ou seja, apresentando os elementos em uma ordem compreensível e correspondendo ao conteúdo desejado.</w:t>
      </w:r>
    </w:p>
    <w:p w14:paraId="20FBFF6C" w14:textId="77777777" w:rsidR="00B2320F" w:rsidRPr="00712505" w:rsidRDefault="00B2320F" w:rsidP="00B2320F">
      <w:r w:rsidRPr="00712505">
        <w:t>Os níveis de cabeçalho (</w:t>
      </w:r>
      <w:r w:rsidRPr="00712505">
        <w:rPr>
          <w:b/>
        </w:rPr>
        <w:t>elementos H1 a H6</w:t>
      </w:r>
      <w:r w:rsidRPr="00712505">
        <w:t>) estão organizados de forma hierárquica para manter a semântica e auxiliar os leitores de telas que utilizam a hierarquia dos cabeçalhos como uma forma de navegação na página.</w:t>
      </w:r>
    </w:p>
    <w:p w14:paraId="7E829C7C" w14:textId="77777777" w:rsidR="00B2320F" w:rsidRPr="00712505" w:rsidRDefault="00B2320F" w:rsidP="00B2320F">
      <w:r w:rsidRPr="00712505">
        <w:t xml:space="preserve">O </w:t>
      </w:r>
      <w:r w:rsidRPr="00712505">
        <w:rPr>
          <w:b/>
        </w:rPr>
        <w:t>menu de acessibilidade</w:t>
      </w:r>
      <w:r w:rsidRPr="00712505">
        <w:t xml:space="preserve"> apresenta atalhos por teclado para pontos estratégicos da página, permitindo que o usuário possa ir diretamente a esses pontos. A barra está localizada no topo da página (como recomendado) contendo os itens: ir para o conteúdo, ir para o menu, aumentar e diminuir fonte e alto contraste.</w:t>
      </w:r>
    </w:p>
    <w:p w14:paraId="73BA4179" w14:textId="77777777" w:rsidR="00B2320F" w:rsidRPr="00712505" w:rsidRDefault="00B2320F" w:rsidP="00B2320F"/>
    <w:p w14:paraId="4B6EA5AF" w14:textId="77777777" w:rsidR="00B2320F" w:rsidRPr="00712505" w:rsidRDefault="00B2320F" w:rsidP="00B2320F">
      <w:pPr>
        <w:pStyle w:val="Legenda"/>
        <w:keepNext/>
        <w:rPr>
          <w:sz w:val="20"/>
        </w:rPr>
      </w:pPr>
      <w:r w:rsidRPr="00712505">
        <w:t xml:space="preserve"> </w:t>
      </w:r>
      <w:r w:rsidR="00BF458F" w:rsidRPr="00712505">
        <w:rPr>
          <w:sz w:val="20"/>
        </w:rPr>
        <w:t>Figura 11</w:t>
      </w:r>
      <w:r w:rsidRPr="00712505">
        <w:rPr>
          <w:sz w:val="20"/>
        </w:rPr>
        <w:t xml:space="preserve"> – Menu de Acessibilidade</w:t>
      </w:r>
    </w:p>
    <w:p w14:paraId="6ED7059C" w14:textId="77777777" w:rsidR="00B2320F" w:rsidRPr="00712505" w:rsidRDefault="00B2320F" w:rsidP="00384A23">
      <w:pPr>
        <w:jc w:val="center"/>
      </w:pPr>
      <w:r w:rsidRPr="00712505">
        <w:rPr>
          <w:noProof/>
        </w:rPr>
        <w:drawing>
          <wp:inline distT="0" distB="0" distL="0" distR="0" wp14:anchorId="1E1B799D" wp14:editId="1F1544B8">
            <wp:extent cx="5737860" cy="344272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06097" cy="34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E480" w14:textId="69063AAD" w:rsidR="00B2320F" w:rsidRPr="00712505" w:rsidRDefault="00193BE3" w:rsidP="00193BE3">
      <w:pPr>
        <w:jc w:val="center"/>
        <w:rPr>
          <w:rFonts w:cs="Arial"/>
          <w:sz w:val="20"/>
          <w:szCs w:val="20"/>
        </w:rPr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da plataforma utilizada pelo auto</w:t>
      </w:r>
    </w:p>
    <w:p w14:paraId="2F05F5FC" w14:textId="77777777" w:rsidR="00193BE3" w:rsidRPr="00712505" w:rsidRDefault="00193BE3" w:rsidP="00193BE3">
      <w:pPr>
        <w:jc w:val="center"/>
      </w:pPr>
    </w:p>
    <w:p w14:paraId="4BFBE4A8" w14:textId="77777777" w:rsidR="00B2320F" w:rsidRPr="00712505" w:rsidRDefault="00B2320F" w:rsidP="00B2320F">
      <w:r w:rsidRPr="00712505">
        <w:rPr>
          <w:b/>
        </w:rPr>
        <w:t xml:space="preserve">Ir para o conteúdo </w:t>
      </w:r>
      <w:r w:rsidRPr="00712505">
        <w:t xml:space="preserve">e </w:t>
      </w:r>
      <w:r w:rsidRPr="00712505">
        <w:rPr>
          <w:b/>
        </w:rPr>
        <w:t>ir para o menu</w:t>
      </w:r>
      <w:r w:rsidRPr="00712505">
        <w:t>: com estas duas âncoras o usuário tem maior facilidade em navegar somente com o tec</w:t>
      </w:r>
      <w:r w:rsidR="00B60016" w:rsidRPr="00712505">
        <w:t xml:space="preserve">la, </w:t>
      </w:r>
      <w:r w:rsidR="00B60016" w:rsidRPr="00712505">
        <w:rPr>
          <w:b/>
        </w:rPr>
        <w:t>a</w:t>
      </w:r>
      <w:r w:rsidRPr="00712505">
        <w:rPr>
          <w:b/>
        </w:rPr>
        <w:t>umentar fonte</w:t>
      </w:r>
      <w:r w:rsidRPr="00712505">
        <w:t xml:space="preserve"> e </w:t>
      </w:r>
      <w:r w:rsidRPr="00712505">
        <w:rPr>
          <w:b/>
        </w:rPr>
        <w:t xml:space="preserve">diminuir fonte: </w:t>
      </w:r>
      <w:r w:rsidRPr="00712505">
        <w:t>a página deve continuar legível e funcional mesmo quando redimensionada para até 200%</w:t>
      </w:r>
      <w:r w:rsidR="00B60016" w:rsidRPr="00712505">
        <w:t xml:space="preserve"> </w:t>
      </w:r>
      <w:r w:rsidR="00B60016" w:rsidRPr="00712505">
        <w:rPr>
          <w:b/>
        </w:rPr>
        <w:t>a</w:t>
      </w:r>
      <w:r w:rsidRPr="00712505">
        <w:rPr>
          <w:b/>
        </w:rPr>
        <w:t>lto contraste</w:t>
      </w:r>
      <w:r w:rsidRPr="00712505">
        <w:t xml:space="preserve">: a cor de fundo  deve ser alterada para preto, a cor do texto deve </w:t>
      </w:r>
      <w:r w:rsidRPr="00712505">
        <w:lastRenderedPageBreak/>
        <w:t>ser alterada para branco, a cor do link deve ser alterada para amarelo. Todos os ícones devem ser brancos. As linhas e os contornos de elementos devem ser alterados para branco. As cores utilizadas é uma recomendação do W3C.</w:t>
      </w:r>
    </w:p>
    <w:p w14:paraId="197FD8ED" w14:textId="77777777" w:rsidR="00B2320F" w:rsidRPr="00712505" w:rsidRDefault="00B2320F" w:rsidP="00B2320F">
      <w:r w:rsidRPr="00712505">
        <w:t>Foi reprimido o uso de conteúdo a piscar ou com efeito estroboscópio que pode provocar ataques em pessoas epiléticas, por exemplo.</w:t>
      </w:r>
    </w:p>
    <w:p w14:paraId="58B1B20B" w14:textId="77777777" w:rsidR="00B2320F" w:rsidRPr="00712505" w:rsidRDefault="00B2320F" w:rsidP="00B2320F">
      <w:r w:rsidRPr="00712505">
        <w:t xml:space="preserve">Para maior facilidade de navegação implementamos o atributo </w:t>
      </w:r>
      <w:r w:rsidRPr="00712505">
        <w:rPr>
          <w:b/>
        </w:rPr>
        <w:t>Tabindex</w:t>
      </w:r>
      <w:r w:rsidRPr="00712505">
        <w:t xml:space="preserve"> nos links. Ele é utilizado para criar uma tecla de atalho para dar foco em um elemento HTML, facilitando assim a navegação do usuário pelo teclado.</w:t>
      </w:r>
    </w:p>
    <w:p w14:paraId="340847CF" w14:textId="77777777" w:rsidR="00B2320F" w:rsidRPr="00712505" w:rsidRDefault="00B2320F" w:rsidP="00B2320F"/>
    <w:p w14:paraId="3CB794AF" w14:textId="77777777" w:rsidR="00B2320F" w:rsidRPr="00712505" w:rsidRDefault="006B2BBA" w:rsidP="00B2320F">
      <w:pPr>
        <w:pStyle w:val="Legenda"/>
        <w:keepNext/>
        <w:rPr>
          <w:sz w:val="20"/>
        </w:rPr>
      </w:pPr>
      <w:r w:rsidRPr="00712505">
        <w:rPr>
          <w:sz w:val="20"/>
        </w:rPr>
        <w:t>Figura 12</w:t>
      </w:r>
      <w:r w:rsidR="00B2320F" w:rsidRPr="00712505">
        <w:rPr>
          <w:sz w:val="20"/>
        </w:rPr>
        <w:t xml:space="preserve"> – Atributo Tabindex</w:t>
      </w:r>
    </w:p>
    <w:p w14:paraId="69CFD829" w14:textId="77777777" w:rsidR="00B2320F" w:rsidRPr="00712505" w:rsidRDefault="00B2320F" w:rsidP="00384A23">
      <w:pPr>
        <w:jc w:val="center"/>
      </w:pPr>
      <w:r w:rsidRPr="0071250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FA01AA" wp14:editId="4B1EA0C9">
                <wp:simplePos x="0" y="0"/>
                <wp:positionH relativeFrom="column">
                  <wp:posOffset>1995170</wp:posOffset>
                </wp:positionH>
                <wp:positionV relativeFrom="paragraph">
                  <wp:posOffset>1296670</wp:posOffset>
                </wp:positionV>
                <wp:extent cx="1249680" cy="464820"/>
                <wp:effectExtent l="0" t="0" r="26670" b="1143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464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5086F402" id="Retângulo 25" o:spid="_x0000_s1026" style="position:absolute;margin-left:157.1pt;margin-top:102.1pt;width:98.4pt;height:36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" filled="f" strokecolor="red" strokeweight="2pt"/>
            </w:pict>
          </mc:Fallback>
        </mc:AlternateContent>
      </w:r>
      <w:r w:rsidRPr="0071250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0B2A8A" wp14:editId="546BE312">
                <wp:simplePos x="0" y="0"/>
                <wp:positionH relativeFrom="column">
                  <wp:posOffset>3465830</wp:posOffset>
                </wp:positionH>
                <wp:positionV relativeFrom="paragraph">
                  <wp:posOffset>603250</wp:posOffset>
                </wp:positionV>
                <wp:extent cx="1257300" cy="289560"/>
                <wp:effectExtent l="0" t="0" r="19050" b="15240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49E2E8A3" id="Retângulo 26" o:spid="_x0000_s1026" style="position:absolute;margin-left:272.9pt;margin-top:47.5pt;width:99pt;height:22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" filled="f" strokecolor="red" strokeweight="2pt"/>
            </w:pict>
          </mc:Fallback>
        </mc:AlternateContent>
      </w:r>
      <w:r w:rsidRPr="00712505">
        <w:rPr>
          <w:noProof/>
        </w:rPr>
        <w:drawing>
          <wp:inline distT="0" distB="0" distL="0" distR="0" wp14:anchorId="49F31BF4" wp14:editId="0E84477F">
            <wp:extent cx="5737860" cy="1841832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95220" cy="1860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48DE2" w14:textId="6BF1F7A9" w:rsidR="00B2320F" w:rsidRPr="00712505" w:rsidRDefault="00193BE3" w:rsidP="00B2320F">
      <w:pPr>
        <w:jc w:val="center"/>
        <w:rPr>
          <w:b/>
        </w:rPr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do código fonte desenvolvido pelo autor</w:t>
      </w:r>
    </w:p>
    <w:p w14:paraId="74E41401" w14:textId="77777777" w:rsidR="00B2320F" w:rsidRPr="00712505" w:rsidRDefault="00B2320F" w:rsidP="00B2320F"/>
    <w:p w14:paraId="6CE062B2" w14:textId="77777777" w:rsidR="00B2320F" w:rsidRPr="00712505" w:rsidRDefault="00B2320F" w:rsidP="00B2320F">
      <w:r w:rsidRPr="00712505">
        <w:t xml:space="preserve">Nas imagens foi utilizado o atributo </w:t>
      </w:r>
      <w:r w:rsidRPr="00712505">
        <w:rPr>
          <w:b/>
        </w:rPr>
        <w:t>ALT</w:t>
      </w:r>
      <w:r w:rsidRPr="00712505">
        <w:t xml:space="preserve"> para fornecer uma descrição das imagens contidas na página. Este atributo tem a função de fornecer um texto alternativo caso a imagem não seja carregada ou caso um browser leitor de tela esteja analisando o conteúdo da página. </w:t>
      </w:r>
    </w:p>
    <w:p w14:paraId="77373C13" w14:textId="77777777" w:rsidR="00B2320F" w:rsidRPr="00712505" w:rsidRDefault="00FB43ED" w:rsidP="00B2320F">
      <w:pPr>
        <w:pStyle w:val="Legenda"/>
        <w:keepNext/>
        <w:rPr>
          <w:sz w:val="20"/>
        </w:rPr>
      </w:pPr>
      <w:r w:rsidRPr="00712505">
        <w:rPr>
          <w:sz w:val="20"/>
        </w:rPr>
        <w:t>Figura 13</w:t>
      </w:r>
      <w:r w:rsidR="00B2320F" w:rsidRPr="00712505">
        <w:rPr>
          <w:sz w:val="20"/>
        </w:rPr>
        <w:t xml:space="preserve"> – Atributo </w:t>
      </w:r>
      <w:r w:rsidR="00556CB5" w:rsidRPr="00712505">
        <w:rPr>
          <w:sz w:val="20"/>
        </w:rPr>
        <w:t>Alt</w:t>
      </w:r>
    </w:p>
    <w:p w14:paraId="1D089705" w14:textId="77777777" w:rsidR="00B2320F" w:rsidRPr="00712505" w:rsidRDefault="00B2320F" w:rsidP="00384A23">
      <w:pPr>
        <w:jc w:val="center"/>
      </w:pPr>
      <w:r w:rsidRPr="0071250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B77D2D" wp14:editId="3149D701">
                <wp:simplePos x="0" y="0"/>
                <wp:positionH relativeFrom="column">
                  <wp:posOffset>3427730</wp:posOffset>
                </wp:positionH>
                <wp:positionV relativeFrom="paragraph">
                  <wp:posOffset>417830</wp:posOffset>
                </wp:positionV>
                <wp:extent cx="2148840" cy="281940"/>
                <wp:effectExtent l="0" t="0" r="22860" b="2286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884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1FF1DA43" id="Retângulo 27" o:spid="_x0000_s1026" style="position:absolute;margin-left:269.9pt;margin-top:32.9pt;width:169.2pt;height:2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" filled="f" strokecolor="red" strokeweight="2pt"/>
            </w:pict>
          </mc:Fallback>
        </mc:AlternateContent>
      </w:r>
      <w:r w:rsidRPr="00712505">
        <w:rPr>
          <w:noProof/>
        </w:rPr>
        <w:drawing>
          <wp:inline distT="0" distB="0" distL="0" distR="0" wp14:anchorId="78CA08EB" wp14:editId="79C50B1D">
            <wp:extent cx="5737860" cy="1491844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50881" cy="149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53A80" w14:textId="3CB7005C" w:rsidR="00B2320F" w:rsidRPr="00712505" w:rsidRDefault="00193BE3" w:rsidP="00B2320F">
      <w:pPr>
        <w:jc w:val="center"/>
        <w:rPr>
          <w:b/>
        </w:rPr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do código fonte desenvolvido pelo autor</w:t>
      </w:r>
    </w:p>
    <w:p w14:paraId="03D2110D" w14:textId="77777777" w:rsidR="00B2320F" w:rsidRPr="00712505" w:rsidRDefault="00B2320F" w:rsidP="00B2320F">
      <w:r w:rsidRPr="00712505">
        <w:lastRenderedPageBreak/>
        <w:t xml:space="preserve">Segundo as diretrizes do W3C, o valor do atributo </w:t>
      </w:r>
      <w:proofErr w:type="spellStart"/>
      <w:r w:rsidRPr="00712505">
        <w:t>alt</w:t>
      </w:r>
      <w:proofErr w:type="spellEnd"/>
      <w:r w:rsidRPr="00712505">
        <w:t xml:space="preserve"> não deve conter mais de 100 caracteres, caso haja necessidade de uma maior descrição do elemento é necessário criar um ficheiro a parte e indicar o endereço deste documento pelo atributo </w:t>
      </w:r>
      <w:proofErr w:type="spellStart"/>
      <w:r w:rsidRPr="00712505">
        <w:rPr>
          <w:b/>
        </w:rPr>
        <w:t>longdesc</w:t>
      </w:r>
      <w:proofErr w:type="spellEnd"/>
      <w:r w:rsidRPr="00712505">
        <w:t>.</w:t>
      </w:r>
    </w:p>
    <w:p w14:paraId="2CE4DD51" w14:textId="77777777" w:rsidR="00B2320F" w:rsidRPr="00712505" w:rsidRDefault="00B2320F" w:rsidP="00B2320F">
      <w:r w:rsidRPr="00712505">
        <w:t>Nos formulários, as etiquetas de texto (</w:t>
      </w:r>
      <w:r w:rsidRPr="00712505">
        <w:rPr>
          <w:b/>
          <w:i/>
        </w:rPr>
        <w:t>LABEL</w:t>
      </w:r>
      <w:r w:rsidRPr="00712505">
        <w:t>) estão associadas aos seus campos (</w:t>
      </w:r>
      <w:r w:rsidRPr="00712505">
        <w:rPr>
          <w:b/>
          <w:i/>
        </w:rPr>
        <w:t>INPUT</w:t>
      </w:r>
      <w:r w:rsidRPr="00712505">
        <w:rPr>
          <w:b/>
        </w:rPr>
        <w:t xml:space="preserve"> e </w:t>
      </w:r>
      <w:r w:rsidRPr="00712505">
        <w:rPr>
          <w:b/>
          <w:i/>
        </w:rPr>
        <w:t>TEXTAREA</w:t>
      </w:r>
      <w:r w:rsidRPr="00712505">
        <w:t xml:space="preserve">) através dos atributos </w:t>
      </w:r>
      <w:r w:rsidRPr="00712505">
        <w:rPr>
          <w:b/>
          <w:i/>
        </w:rPr>
        <w:t>FOR</w:t>
      </w:r>
      <w:r w:rsidRPr="00712505">
        <w:t xml:space="preserve"> do </w:t>
      </w:r>
      <w:proofErr w:type="spellStart"/>
      <w:r w:rsidRPr="00712505">
        <w:rPr>
          <w:i/>
        </w:rPr>
        <w:t>label</w:t>
      </w:r>
      <w:proofErr w:type="spellEnd"/>
      <w:r w:rsidRPr="00712505">
        <w:t xml:space="preserve"> e </w:t>
      </w:r>
      <w:r w:rsidRPr="00712505">
        <w:rPr>
          <w:b/>
          <w:i/>
        </w:rPr>
        <w:t>ID</w:t>
      </w:r>
      <w:r w:rsidRPr="00712505">
        <w:t xml:space="preserve"> do input, os quais recebem o mesmo valor. </w:t>
      </w:r>
    </w:p>
    <w:p w14:paraId="630B2BBD" w14:textId="77777777" w:rsidR="00B2320F" w:rsidRPr="00712505" w:rsidRDefault="00FD3F0F" w:rsidP="00556CB5">
      <w:pPr>
        <w:pStyle w:val="Legenda"/>
        <w:keepNext/>
        <w:rPr>
          <w:sz w:val="20"/>
        </w:rPr>
      </w:pPr>
      <w:r w:rsidRPr="00712505">
        <w:rPr>
          <w:sz w:val="20"/>
        </w:rPr>
        <w:t>Figura 14</w:t>
      </w:r>
      <w:r w:rsidR="00556CB5" w:rsidRPr="00712505">
        <w:rPr>
          <w:sz w:val="20"/>
        </w:rPr>
        <w:t xml:space="preserve"> – Atributo de acessibilidade</w:t>
      </w:r>
    </w:p>
    <w:p w14:paraId="3E99DE28" w14:textId="77777777" w:rsidR="00B2320F" w:rsidRPr="00712505" w:rsidRDefault="00B2320F" w:rsidP="00384A23">
      <w:pPr>
        <w:jc w:val="center"/>
      </w:pPr>
      <w:r w:rsidRPr="0071250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485F88" wp14:editId="4E85B1F5">
                <wp:simplePos x="0" y="0"/>
                <wp:positionH relativeFrom="column">
                  <wp:posOffset>3382010</wp:posOffset>
                </wp:positionH>
                <wp:positionV relativeFrom="paragraph">
                  <wp:posOffset>1555115</wp:posOffset>
                </wp:positionV>
                <wp:extent cx="861060" cy="266700"/>
                <wp:effectExtent l="0" t="0" r="15240" b="1905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03FC56AF" id="Retângulo 28" o:spid="_x0000_s1026" style="position:absolute;margin-left:266.3pt;margin-top:122.45pt;width:67.8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" filled="f" strokecolor="red" strokeweight="2pt"/>
            </w:pict>
          </mc:Fallback>
        </mc:AlternateContent>
      </w:r>
      <w:r w:rsidRPr="0071250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08DDC4" wp14:editId="41309945">
                <wp:simplePos x="0" y="0"/>
                <wp:positionH relativeFrom="column">
                  <wp:posOffset>1187450</wp:posOffset>
                </wp:positionH>
                <wp:positionV relativeFrom="paragraph">
                  <wp:posOffset>1402715</wp:posOffset>
                </wp:positionV>
                <wp:extent cx="929640" cy="220980"/>
                <wp:effectExtent l="0" t="0" r="22860" b="26670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39238993" id="Retângulo 29" o:spid="_x0000_s1026" style="position:absolute;margin-left:93.5pt;margin-top:110.45pt;width:73.2pt;height:17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" filled="f" strokecolor="red" strokeweight="2pt"/>
            </w:pict>
          </mc:Fallback>
        </mc:AlternateContent>
      </w:r>
      <w:r w:rsidRPr="0071250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74C9A8" wp14:editId="1B68E07D">
                <wp:simplePos x="0" y="0"/>
                <wp:positionH relativeFrom="column">
                  <wp:posOffset>3267710</wp:posOffset>
                </wp:positionH>
                <wp:positionV relativeFrom="paragraph">
                  <wp:posOffset>473075</wp:posOffset>
                </wp:positionV>
                <wp:extent cx="784860" cy="281940"/>
                <wp:effectExtent l="0" t="0" r="15240" b="2286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2CECF5D0" id="Retângulo 18" o:spid="_x0000_s1026" style="position:absolute;margin-left:257.3pt;margin-top:37.25pt;width:61.8pt;height:22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" filled="f" strokecolor="red" strokeweight="2pt"/>
            </w:pict>
          </mc:Fallback>
        </mc:AlternateContent>
      </w:r>
      <w:r w:rsidRPr="0071250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78E691" wp14:editId="36320EC6">
                <wp:simplePos x="0" y="0"/>
                <wp:positionH relativeFrom="column">
                  <wp:posOffset>1187450</wp:posOffset>
                </wp:positionH>
                <wp:positionV relativeFrom="paragraph">
                  <wp:posOffset>328295</wp:posOffset>
                </wp:positionV>
                <wp:extent cx="845820" cy="251460"/>
                <wp:effectExtent l="0" t="0" r="11430" b="15240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7170BEF1" id="Retângulo 30" o:spid="_x0000_s1026" style="position:absolute;margin-left:93.5pt;margin-top:25.85pt;width:66.6pt;height:1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" filled="f" strokecolor="red" strokeweight="2pt"/>
            </w:pict>
          </mc:Fallback>
        </mc:AlternateContent>
      </w:r>
      <w:r w:rsidRPr="00712505">
        <w:rPr>
          <w:noProof/>
        </w:rPr>
        <w:drawing>
          <wp:inline distT="0" distB="0" distL="0" distR="0" wp14:anchorId="396D85B4" wp14:editId="39AF1C5D">
            <wp:extent cx="5775960" cy="2247941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03423" cy="2258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FD327" w14:textId="5395ADE6" w:rsidR="00B2320F" w:rsidRPr="00712505" w:rsidRDefault="00193BE3" w:rsidP="00193BE3">
      <w:pPr>
        <w:jc w:val="center"/>
        <w:rPr>
          <w:rFonts w:cs="Arial"/>
          <w:sz w:val="20"/>
          <w:szCs w:val="20"/>
        </w:rPr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do código fonte desenvolvido pelo autor</w:t>
      </w:r>
    </w:p>
    <w:p w14:paraId="303D40A6" w14:textId="77777777" w:rsidR="00193BE3" w:rsidRPr="00712505" w:rsidRDefault="00193BE3" w:rsidP="00B2320F"/>
    <w:p w14:paraId="25E43797" w14:textId="77777777" w:rsidR="00B2320F" w:rsidRPr="00712505" w:rsidRDefault="00B2320F" w:rsidP="00B2320F">
      <w:r w:rsidRPr="00712505">
        <w:t>Conteúdo que exige entrada de dados por parte do usuário, fornece instruções de preenchimento juntamente com as etiquetas (</w:t>
      </w:r>
      <w:r w:rsidRPr="00712505">
        <w:rPr>
          <w:b/>
          <w:i/>
        </w:rPr>
        <w:t>LABEL</w:t>
      </w:r>
      <w:r w:rsidRPr="00712505">
        <w:t xml:space="preserve">) por meio do atributo </w:t>
      </w:r>
      <w:r w:rsidRPr="00712505">
        <w:rPr>
          <w:b/>
          <w:i/>
        </w:rPr>
        <w:t>PLACEHOLDER</w:t>
      </w:r>
      <w:r w:rsidRPr="00712505">
        <w:t>.</w:t>
      </w:r>
    </w:p>
    <w:p w14:paraId="3F356D14" w14:textId="77777777" w:rsidR="00B2320F" w:rsidRPr="00712505" w:rsidRDefault="003F0469" w:rsidP="00556CB5">
      <w:pPr>
        <w:pStyle w:val="Legenda"/>
        <w:keepNext/>
        <w:rPr>
          <w:sz w:val="20"/>
        </w:rPr>
      </w:pPr>
      <w:r w:rsidRPr="00712505">
        <w:rPr>
          <w:sz w:val="20"/>
        </w:rPr>
        <w:t>Figura 15</w:t>
      </w:r>
      <w:r w:rsidR="00556CB5" w:rsidRPr="00712505">
        <w:rPr>
          <w:sz w:val="20"/>
        </w:rPr>
        <w:t xml:space="preserve"> – Atributo Placeholder</w:t>
      </w:r>
    </w:p>
    <w:p w14:paraId="7FA66E34" w14:textId="77777777" w:rsidR="00B2320F" w:rsidRPr="00712505" w:rsidRDefault="00B2320F" w:rsidP="00384A23">
      <w:pPr>
        <w:jc w:val="center"/>
      </w:pPr>
      <w:r w:rsidRPr="0071250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DFEAB0" wp14:editId="623B1FAD">
                <wp:simplePos x="0" y="0"/>
                <wp:positionH relativeFrom="column">
                  <wp:posOffset>3953510</wp:posOffset>
                </wp:positionH>
                <wp:positionV relativeFrom="paragraph">
                  <wp:posOffset>341630</wp:posOffset>
                </wp:positionV>
                <wp:extent cx="1722120" cy="396240"/>
                <wp:effectExtent l="0" t="0" r="11430" b="2286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3689F1C6" id="Retângulo 31" o:spid="_x0000_s1026" style="position:absolute;margin-left:311.3pt;margin-top:26.9pt;width:135.6pt;height:31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" filled="f" strokecolor="red" strokeweight="2pt"/>
            </w:pict>
          </mc:Fallback>
        </mc:AlternateContent>
      </w:r>
      <w:r w:rsidRPr="00712505">
        <w:rPr>
          <w:noProof/>
        </w:rPr>
        <w:drawing>
          <wp:inline distT="0" distB="0" distL="0" distR="0" wp14:anchorId="113B2377" wp14:editId="24CC4A20">
            <wp:extent cx="5816706" cy="906780"/>
            <wp:effectExtent l="0" t="0" r="0" b="762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23801" cy="907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990E9" w14:textId="38E5EFF4" w:rsidR="00B2320F" w:rsidRPr="00712505" w:rsidRDefault="00193BE3" w:rsidP="00193BE3">
      <w:pPr>
        <w:jc w:val="center"/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do código fonte desenvolvido pelo autor</w:t>
      </w:r>
    </w:p>
    <w:p w14:paraId="02590354" w14:textId="77777777" w:rsidR="00C00A0C" w:rsidRPr="00712505" w:rsidRDefault="00C00A0C" w:rsidP="00C00A0C">
      <w:pPr>
        <w:autoSpaceDE w:val="0"/>
        <w:autoSpaceDN w:val="0"/>
        <w:adjustRightInd w:val="0"/>
        <w:rPr>
          <w:rFonts w:cs="Arial"/>
        </w:rPr>
      </w:pPr>
    </w:p>
    <w:p w14:paraId="2BE16856" w14:textId="77777777" w:rsidR="009263CB" w:rsidRPr="00712505" w:rsidRDefault="009263CB" w:rsidP="003E3218">
      <w:pPr>
        <w:autoSpaceDE w:val="0"/>
        <w:autoSpaceDN w:val="0"/>
        <w:adjustRightInd w:val="0"/>
        <w:rPr>
          <w:rFonts w:cs="Arial"/>
          <w:b/>
        </w:rPr>
      </w:pPr>
    </w:p>
    <w:p w14:paraId="016C7547" w14:textId="77777777" w:rsidR="009263CB" w:rsidRPr="00712505" w:rsidRDefault="009263CB" w:rsidP="003E3218">
      <w:pPr>
        <w:autoSpaceDE w:val="0"/>
        <w:autoSpaceDN w:val="0"/>
        <w:adjustRightInd w:val="0"/>
        <w:rPr>
          <w:rFonts w:cs="Arial"/>
          <w:b/>
        </w:rPr>
      </w:pPr>
    </w:p>
    <w:p w14:paraId="38DBDA98" w14:textId="77777777" w:rsidR="009263CB" w:rsidRPr="00712505" w:rsidRDefault="009263CB" w:rsidP="003E3218">
      <w:pPr>
        <w:autoSpaceDE w:val="0"/>
        <w:autoSpaceDN w:val="0"/>
        <w:adjustRightInd w:val="0"/>
        <w:rPr>
          <w:rFonts w:cs="Arial"/>
          <w:b/>
        </w:rPr>
      </w:pPr>
    </w:p>
    <w:p w14:paraId="655DBCBA" w14:textId="77777777" w:rsidR="00C85696" w:rsidRPr="00712505" w:rsidRDefault="00C85696" w:rsidP="003E3218">
      <w:pPr>
        <w:autoSpaceDE w:val="0"/>
        <w:autoSpaceDN w:val="0"/>
        <w:adjustRightInd w:val="0"/>
        <w:rPr>
          <w:rFonts w:cs="Arial"/>
          <w:b/>
        </w:rPr>
      </w:pPr>
    </w:p>
    <w:p w14:paraId="581E2A20" w14:textId="77777777" w:rsidR="00B437F6" w:rsidRPr="00712505" w:rsidRDefault="00B437F6" w:rsidP="003E3218">
      <w:pPr>
        <w:autoSpaceDE w:val="0"/>
        <w:autoSpaceDN w:val="0"/>
        <w:adjustRightInd w:val="0"/>
        <w:rPr>
          <w:rFonts w:cs="Arial"/>
          <w:b/>
        </w:rPr>
      </w:pPr>
      <w:r w:rsidRPr="00712505">
        <w:rPr>
          <w:rFonts w:cs="Arial"/>
          <w:b/>
        </w:rPr>
        <w:lastRenderedPageBreak/>
        <w:t>Considerações</w:t>
      </w:r>
      <w:r w:rsidR="00F05A88" w:rsidRPr="00712505">
        <w:rPr>
          <w:rFonts w:cs="Arial"/>
          <w:b/>
        </w:rPr>
        <w:t xml:space="preserve"> </w:t>
      </w:r>
    </w:p>
    <w:p w14:paraId="1842DF73" w14:textId="77777777" w:rsidR="009C57DF" w:rsidRPr="00712505" w:rsidRDefault="00636F26" w:rsidP="003E3218">
      <w:r w:rsidRPr="00712505">
        <w:t>O desenvolvimento do pr</w:t>
      </w:r>
      <w:r w:rsidR="009F04E6" w:rsidRPr="00712505">
        <w:t xml:space="preserve">ojeto </w:t>
      </w:r>
      <w:r w:rsidRPr="00712505">
        <w:t xml:space="preserve">possibilitou uma análise de como um </w:t>
      </w:r>
      <w:r w:rsidR="009F04E6" w:rsidRPr="00712505">
        <w:rPr>
          <w:i/>
        </w:rPr>
        <w:t>site</w:t>
      </w:r>
      <w:r w:rsidR="009F04E6" w:rsidRPr="00712505">
        <w:t xml:space="preserve"> de acessibilidade é </w:t>
      </w:r>
      <w:r w:rsidRPr="00712505">
        <w:t>feito</w:t>
      </w:r>
      <w:r w:rsidR="009F04E6" w:rsidRPr="00712505">
        <w:t>,</w:t>
      </w:r>
      <w:r w:rsidRPr="00712505">
        <w:t xml:space="preserve"> sob </w:t>
      </w:r>
      <w:r w:rsidR="009F04E6" w:rsidRPr="00712505">
        <w:t>aspectos de melhoria, adaptação visual e cognitiva . Além</w:t>
      </w:r>
      <w:r w:rsidRPr="00712505">
        <w:t xml:space="preserve"> disso, também permitiu </w:t>
      </w:r>
      <w:r w:rsidR="009F04E6" w:rsidRPr="00712505">
        <w:t>o entendimento</w:t>
      </w:r>
      <w:r w:rsidRPr="00712505">
        <w:t xml:space="preserve"> </w:t>
      </w:r>
      <w:r w:rsidR="009F04E6" w:rsidRPr="00712505">
        <w:t xml:space="preserve">do </w:t>
      </w:r>
      <w:r w:rsidRPr="00712505">
        <w:t xml:space="preserve">campo </w:t>
      </w:r>
      <w:r w:rsidR="009F04E6" w:rsidRPr="00712505">
        <w:t xml:space="preserve">das necessidades especiais, </w:t>
      </w:r>
      <w:r w:rsidRPr="00712505">
        <w:t xml:space="preserve">para obter dados mais consistentes sobre as etapas do processo, parte mais demorada </w:t>
      </w:r>
      <w:r w:rsidR="009F04E6" w:rsidRPr="00712505">
        <w:t>da usabilidade</w:t>
      </w:r>
      <w:r w:rsidRPr="00712505">
        <w:t xml:space="preserve">, grau de </w:t>
      </w:r>
      <w:r w:rsidR="00595C83" w:rsidRPr="00712505">
        <w:t>satisfação</w:t>
      </w:r>
      <w:r w:rsidR="009F04E6" w:rsidRPr="00712505">
        <w:t xml:space="preserve"> dos usuários, </w:t>
      </w:r>
      <w:r w:rsidRPr="00712505">
        <w:t>que o utilizarão</w:t>
      </w:r>
      <w:r w:rsidR="009F04E6" w:rsidRPr="00712505">
        <w:t xml:space="preserve"> o </w:t>
      </w:r>
      <w:r w:rsidR="009F04E6" w:rsidRPr="00712505">
        <w:rPr>
          <w:i/>
        </w:rPr>
        <w:t>site</w:t>
      </w:r>
      <w:r w:rsidR="009F04E6" w:rsidRPr="00712505">
        <w:t xml:space="preserve"> desenvolvido</w:t>
      </w:r>
      <w:r w:rsidRPr="00712505">
        <w:t>.</w:t>
      </w:r>
    </w:p>
    <w:p w14:paraId="5882FFBD" w14:textId="77777777" w:rsidR="00845793" w:rsidRPr="00712505" w:rsidRDefault="00845793" w:rsidP="003E3218">
      <w:pPr>
        <w:rPr>
          <w:b/>
        </w:rPr>
      </w:pPr>
    </w:p>
    <w:p w14:paraId="3499E202" w14:textId="77777777" w:rsidR="00CB4F64" w:rsidRPr="00712505" w:rsidRDefault="00F05A88" w:rsidP="00390458">
      <w:pPr>
        <w:pStyle w:val="Ttulo1"/>
        <w:numPr>
          <w:ilvl w:val="0"/>
          <w:numId w:val="0"/>
        </w:numPr>
        <w:ind w:left="431" w:hanging="431"/>
      </w:pPr>
      <w:bookmarkStart w:id="8" w:name="_Toc530601631"/>
      <w:r w:rsidRPr="00712505">
        <w:t>6</w:t>
      </w:r>
      <w:r w:rsidR="00CB4F64" w:rsidRPr="00712505">
        <w:t xml:space="preserve"> ENTREGA 4</w:t>
      </w:r>
      <w:bookmarkEnd w:id="8"/>
    </w:p>
    <w:p w14:paraId="0E80333B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-BoldMT" w:hAnsi="Arial-BoldMT" w:cs="Arial-BoldMT"/>
          <w:b/>
          <w:bCs/>
        </w:rPr>
        <w:t xml:space="preserve">Competências esperadas dos estudantes no quarto semestre do curso </w:t>
      </w:r>
      <w:r w:rsidRPr="00712505">
        <w:rPr>
          <w:rFonts w:ascii="ArialMT" w:hAnsi="ArialMT" w:cs="ArialMT"/>
        </w:rPr>
        <w:t>– (trabalhos e projetos que devem ser capazes de desenvolver).</w:t>
      </w:r>
    </w:p>
    <w:p w14:paraId="673A235E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-BoldMT" w:hAnsi="Arial-BoldMT" w:cs="Arial-BoldMT"/>
          <w:b/>
          <w:bCs/>
        </w:rPr>
      </w:pPr>
      <w:r w:rsidRPr="00712505">
        <w:rPr>
          <w:rFonts w:ascii="Arial-BoldMT" w:hAnsi="Arial-BoldMT" w:cs="Arial-BoldMT"/>
          <w:b/>
          <w:bCs/>
        </w:rPr>
        <w:t xml:space="preserve">Projetos de </w:t>
      </w:r>
      <w:r w:rsidRPr="00712505">
        <w:rPr>
          <w:rFonts w:ascii="Arial-BoldMT" w:hAnsi="Arial-BoldMT" w:cs="Arial-BoldMT"/>
          <w:b/>
          <w:bCs/>
          <w:i/>
        </w:rPr>
        <w:t>software</w:t>
      </w:r>
    </w:p>
    <w:p w14:paraId="3C6BAB2F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MT" w:hAnsi="ArialMT" w:cs="ArialMT"/>
        </w:rPr>
        <w:t>Participar de grupos de organização de ambiente de projetos que simule situações reais de um escritório de projetos de sistemas para Internet.</w:t>
      </w:r>
    </w:p>
    <w:p w14:paraId="09930258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-BoldMT" w:hAnsi="Arial-BoldMT" w:cs="Arial-BoldMT"/>
          <w:b/>
          <w:bCs/>
        </w:rPr>
      </w:pPr>
      <w:r w:rsidRPr="00712505">
        <w:rPr>
          <w:rFonts w:ascii="Arial-BoldMT" w:hAnsi="Arial-BoldMT" w:cs="Arial-BoldMT"/>
          <w:b/>
          <w:bCs/>
        </w:rPr>
        <w:t>Lado cliente</w:t>
      </w:r>
    </w:p>
    <w:p w14:paraId="67CD9C65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MT" w:hAnsi="ArialMT" w:cs="ArialMT"/>
        </w:rPr>
        <w:t xml:space="preserve">Escolha de um dos seguintes temas (portal para </w:t>
      </w:r>
      <w:r w:rsidRPr="00712505">
        <w:rPr>
          <w:rFonts w:ascii="Arial-ItalicMT" w:hAnsi="Arial-ItalicMT" w:cs="Arial-ItalicMT"/>
          <w:i/>
          <w:iCs/>
        </w:rPr>
        <w:t>ebooks</w:t>
      </w:r>
      <w:r w:rsidRPr="00712505">
        <w:rPr>
          <w:rFonts w:ascii="ArialMT" w:hAnsi="ArialMT" w:cs="ArialMT"/>
        </w:rPr>
        <w:t xml:space="preserve">, serviço de alerta por </w:t>
      </w:r>
      <w:proofErr w:type="spellStart"/>
      <w:r w:rsidRPr="00712505">
        <w:rPr>
          <w:rFonts w:ascii="Arial-ItalicMT" w:hAnsi="Arial-ItalicMT" w:cs="Arial-ItalicMT"/>
          <w:i/>
          <w:iCs/>
        </w:rPr>
        <w:t>email</w:t>
      </w:r>
      <w:proofErr w:type="spellEnd"/>
      <w:r w:rsidRPr="00712505">
        <w:rPr>
          <w:rFonts w:ascii="Arial-ItalicMT" w:hAnsi="Arial-ItalicMT" w:cs="Arial-ItalicMT"/>
          <w:i/>
          <w:iCs/>
        </w:rPr>
        <w:t xml:space="preserve"> </w:t>
      </w:r>
      <w:r w:rsidRPr="00712505">
        <w:rPr>
          <w:rFonts w:ascii="ArialMT" w:hAnsi="ArialMT" w:cs="ArialMT"/>
        </w:rPr>
        <w:t xml:space="preserve">para algum esporte, serviço de entrega, serviço de encontros </w:t>
      </w:r>
      <w:r w:rsidRPr="00712505">
        <w:rPr>
          <w:rFonts w:ascii="Arial-ItalicMT" w:hAnsi="Arial-ItalicMT" w:cs="Arial-ItalicMT"/>
          <w:i/>
          <w:iCs/>
        </w:rPr>
        <w:t xml:space="preserve">on-line </w:t>
      </w:r>
      <w:r w:rsidRPr="00712505">
        <w:rPr>
          <w:rFonts w:ascii="ArialMT" w:hAnsi="ArialMT" w:cs="ArialMT"/>
        </w:rPr>
        <w:t xml:space="preserve">ou uma outra sugestão) e </w:t>
      </w:r>
      <w:r w:rsidRPr="00712505">
        <w:rPr>
          <w:rFonts w:ascii="Arial-BoldMT" w:hAnsi="Arial-BoldMT" w:cs="Arial-BoldMT"/>
          <w:b/>
          <w:bCs/>
        </w:rPr>
        <w:t>definir um</w:t>
      </w:r>
      <w:r w:rsidRPr="00712505">
        <w:rPr>
          <w:rFonts w:ascii="ArialMT" w:hAnsi="ArialMT" w:cs="ArialMT"/>
        </w:rPr>
        <w:t xml:space="preserve"> </w:t>
      </w:r>
      <w:r w:rsidRPr="00712505">
        <w:rPr>
          <w:rFonts w:ascii="Arial-BoldMT" w:hAnsi="Arial-BoldMT" w:cs="Arial-BoldMT"/>
          <w:b/>
          <w:bCs/>
        </w:rPr>
        <w:t xml:space="preserve">projeto completo para </w:t>
      </w:r>
      <w:r w:rsidRPr="00712505">
        <w:rPr>
          <w:rFonts w:ascii="Arial-BoldItalicMT" w:hAnsi="Arial-BoldItalicMT" w:cs="Arial-BoldItalicMT"/>
          <w:b/>
          <w:bCs/>
          <w:i/>
          <w:iCs/>
        </w:rPr>
        <w:t xml:space="preserve">Web, </w:t>
      </w:r>
      <w:r w:rsidRPr="00712505">
        <w:rPr>
          <w:rFonts w:ascii="ArialMT" w:hAnsi="ArialMT" w:cs="ArialMT"/>
        </w:rPr>
        <w:t>incluindo portabilidade para dispositivos móveis.</w:t>
      </w:r>
    </w:p>
    <w:p w14:paraId="55F5B1E5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MT" w:hAnsi="ArialMT" w:cs="ArialMT"/>
        </w:rPr>
        <w:t>No levantamento de requisitos, quanto aos clientes do aplicativo, devem ser levados em consideração: objetivos, definição da audiência, valor para a audiência, percepção desejada, necessidades dos usuários e os aspectos técnicos de sistemas já estudados no curso. Devem ser definidos três objetivos de usuários e três objetivos de negócio para o sítio. Criação de estratégia de conteúdo</w:t>
      </w:r>
      <w:r w:rsidRPr="00712505">
        <w:rPr>
          <w:rFonts w:ascii="Arial-BoldMT" w:hAnsi="Arial-BoldMT" w:cs="Arial-BoldMT"/>
          <w:b/>
          <w:bCs/>
        </w:rPr>
        <w:t xml:space="preserve">. </w:t>
      </w:r>
      <w:r w:rsidRPr="00712505">
        <w:rPr>
          <w:rFonts w:ascii="ArialMT" w:hAnsi="ArialMT" w:cs="ArialMT"/>
        </w:rPr>
        <w:t xml:space="preserve">Desenvolvimento de um </w:t>
      </w:r>
      <w:proofErr w:type="spellStart"/>
      <w:r w:rsidRPr="00712505">
        <w:rPr>
          <w:rFonts w:ascii="Arial-ItalicMT" w:hAnsi="Arial-ItalicMT" w:cs="Arial-ItalicMT"/>
          <w:i/>
          <w:iCs/>
        </w:rPr>
        <w:t>template</w:t>
      </w:r>
      <w:proofErr w:type="spellEnd"/>
      <w:r w:rsidRPr="00712505">
        <w:rPr>
          <w:rFonts w:ascii="Arial-ItalicMT" w:hAnsi="Arial-ItalicMT" w:cs="Arial-ItalicMT"/>
          <w:i/>
          <w:iCs/>
        </w:rPr>
        <w:t xml:space="preserve"> </w:t>
      </w:r>
      <w:r w:rsidRPr="00712505">
        <w:rPr>
          <w:rFonts w:ascii="ArialMT" w:hAnsi="ArialMT" w:cs="ArialMT"/>
        </w:rPr>
        <w:t xml:space="preserve">de </w:t>
      </w:r>
      <w:r w:rsidRPr="00712505">
        <w:rPr>
          <w:rFonts w:ascii="Arial-ItalicMT" w:hAnsi="Arial-ItalicMT" w:cs="Arial-ItalicMT"/>
          <w:i/>
          <w:iCs/>
        </w:rPr>
        <w:t xml:space="preserve">persona </w:t>
      </w:r>
      <w:r w:rsidRPr="00712505">
        <w:rPr>
          <w:rFonts w:ascii="ArialMT" w:hAnsi="ArialMT" w:cs="ArialMT"/>
        </w:rPr>
        <w:t>para simular uma audiência com os seguintes detalhes: foto, nome, descrição, dados demográficos, referências e perfil técnico. Descrição das páginas do aplicativo (no mínimo cinco) por meio de diagramas com os seguintes itens: nome da empresa, título da página, três pontos prioritários, notas explicativas das estratégias de conteúdo.</w:t>
      </w:r>
    </w:p>
    <w:p w14:paraId="4DB68AE9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MT" w:hAnsi="ArialMT" w:cs="ArialMT"/>
        </w:rPr>
        <w:t xml:space="preserve">Descrever a arquitetura de informação incluindo: caixas etiquetadas que representem áreas ou regiões da página, textos de conteúdo, características de navegação, notas </w:t>
      </w:r>
      <w:r w:rsidRPr="00712505">
        <w:rPr>
          <w:rFonts w:ascii="ArialMT" w:hAnsi="ArialMT" w:cs="ArialMT"/>
        </w:rPr>
        <w:lastRenderedPageBreak/>
        <w:t>explicativas da funcionalidade dinâmica. Criação de um protótipo funcional do aplicativo.</w:t>
      </w:r>
    </w:p>
    <w:p w14:paraId="6EFBFBFC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-BoldMT" w:hAnsi="Arial-BoldMT" w:cs="Arial-BoldMT"/>
          <w:b/>
          <w:bCs/>
        </w:rPr>
      </w:pPr>
      <w:r w:rsidRPr="00712505">
        <w:rPr>
          <w:rFonts w:ascii="Arial-BoldMT" w:hAnsi="Arial-BoldMT" w:cs="Arial-BoldMT"/>
          <w:b/>
          <w:bCs/>
        </w:rPr>
        <w:t>Lado servidor</w:t>
      </w:r>
    </w:p>
    <w:p w14:paraId="53FEEF9A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MT" w:hAnsi="ArialMT" w:cs="ArialMT"/>
        </w:rPr>
        <w:t xml:space="preserve">Os estudantes deverão ser capazes de desenvolver, com os recursos de PHP e gerenciador de banco de dados, um </w:t>
      </w:r>
      <w:r w:rsidRPr="00712505">
        <w:rPr>
          <w:rFonts w:ascii="Arial-BoldMT" w:hAnsi="Arial-BoldMT" w:cs="Arial-BoldMT"/>
          <w:b/>
          <w:bCs/>
        </w:rPr>
        <w:t>CMS (</w:t>
      </w:r>
      <w:proofErr w:type="spellStart"/>
      <w:r w:rsidRPr="00712505">
        <w:rPr>
          <w:rFonts w:ascii="Arial-BoldItalicMT" w:hAnsi="Arial-BoldItalicMT" w:cs="Arial-BoldItalicMT"/>
          <w:b/>
          <w:bCs/>
          <w:i/>
          <w:iCs/>
        </w:rPr>
        <w:t>Content</w:t>
      </w:r>
      <w:proofErr w:type="spellEnd"/>
      <w:r w:rsidRPr="00712505">
        <w:rPr>
          <w:rFonts w:ascii="Arial-BoldItalicMT" w:hAnsi="Arial-BoldItalicMT" w:cs="Arial-BoldItalicMT"/>
          <w:b/>
          <w:bCs/>
          <w:i/>
          <w:iCs/>
        </w:rPr>
        <w:t xml:space="preserve"> management system</w:t>
      </w:r>
      <w:r w:rsidRPr="00712505">
        <w:rPr>
          <w:rFonts w:ascii="Arial-BoldMT" w:hAnsi="Arial-BoldMT" w:cs="Arial-BoldMT"/>
          <w:b/>
          <w:bCs/>
        </w:rPr>
        <w:t xml:space="preserve">) simples </w:t>
      </w:r>
      <w:r w:rsidRPr="00712505">
        <w:rPr>
          <w:rFonts w:ascii="ArialMT" w:hAnsi="ArialMT" w:cs="ArialMT"/>
        </w:rPr>
        <w:t xml:space="preserve">ou </w:t>
      </w:r>
      <w:r w:rsidRPr="00712505">
        <w:rPr>
          <w:rFonts w:ascii="Arial-BoldMT" w:hAnsi="Arial-BoldMT" w:cs="Arial-BoldMT"/>
          <w:b/>
          <w:bCs/>
        </w:rPr>
        <w:t>um aplicativo Web de</w:t>
      </w:r>
      <w:r w:rsidRPr="00712505">
        <w:rPr>
          <w:rFonts w:ascii="ArialMT" w:hAnsi="ArialMT" w:cs="ArialMT"/>
        </w:rPr>
        <w:t xml:space="preserve"> </w:t>
      </w:r>
      <w:r w:rsidRPr="00712505">
        <w:rPr>
          <w:rFonts w:ascii="Arial-BoldMT" w:hAnsi="Arial-BoldMT" w:cs="Arial-BoldMT"/>
          <w:b/>
          <w:bCs/>
        </w:rPr>
        <w:t>escolha do estudante</w:t>
      </w:r>
      <w:r w:rsidRPr="00712505">
        <w:rPr>
          <w:rFonts w:ascii="ArialMT" w:hAnsi="ArialMT" w:cs="ArialMT"/>
        </w:rPr>
        <w:t>, que inclua os seguintes recursos: armazenar, recuperar, alterar e excluir informações em um banco de dados (</w:t>
      </w:r>
      <w:r w:rsidRPr="00712505">
        <w:rPr>
          <w:rFonts w:ascii="Arial-ItalicMT" w:hAnsi="Arial-ItalicMT" w:cs="Arial-ItalicMT"/>
          <w:i/>
          <w:iCs/>
        </w:rPr>
        <w:t xml:space="preserve">CRUD – </w:t>
      </w:r>
      <w:proofErr w:type="spellStart"/>
      <w:r w:rsidRPr="00712505">
        <w:rPr>
          <w:rFonts w:ascii="Arial-ItalicMT" w:hAnsi="Arial-ItalicMT" w:cs="Arial-ItalicMT"/>
          <w:i/>
          <w:iCs/>
        </w:rPr>
        <w:t>create</w:t>
      </w:r>
      <w:proofErr w:type="spellEnd"/>
      <w:r w:rsidRPr="00712505">
        <w:rPr>
          <w:rFonts w:ascii="Arial-ItalicMT" w:hAnsi="Arial-ItalicMT" w:cs="Arial-ItalicMT"/>
          <w:i/>
          <w:iCs/>
        </w:rPr>
        <w:t xml:space="preserve">, </w:t>
      </w:r>
      <w:proofErr w:type="spellStart"/>
      <w:r w:rsidRPr="00712505">
        <w:rPr>
          <w:rFonts w:ascii="Arial-ItalicMT" w:hAnsi="Arial-ItalicMT" w:cs="Arial-ItalicMT"/>
          <w:i/>
          <w:iCs/>
        </w:rPr>
        <w:t>replace</w:t>
      </w:r>
      <w:proofErr w:type="spellEnd"/>
      <w:r w:rsidRPr="00712505">
        <w:rPr>
          <w:rFonts w:ascii="Arial-ItalicMT" w:hAnsi="Arial-ItalicMT" w:cs="Arial-ItalicMT"/>
          <w:i/>
          <w:iCs/>
        </w:rPr>
        <w:t xml:space="preserve">, </w:t>
      </w:r>
      <w:proofErr w:type="spellStart"/>
      <w:r w:rsidRPr="00712505">
        <w:rPr>
          <w:rFonts w:ascii="Arial-ItalicMT" w:hAnsi="Arial-ItalicMT" w:cs="Arial-ItalicMT"/>
          <w:i/>
          <w:iCs/>
        </w:rPr>
        <w:t>update</w:t>
      </w:r>
      <w:proofErr w:type="spellEnd"/>
      <w:r w:rsidRPr="00712505">
        <w:rPr>
          <w:rFonts w:ascii="Arial-ItalicMT" w:hAnsi="Arial-ItalicMT" w:cs="Arial-ItalicMT"/>
          <w:i/>
          <w:iCs/>
        </w:rPr>
        <w:t>, delete</w:t>
      </w:r>
      <w:r w:rsidRPr="00712505">
        <w:rPr>
          <w:rFonts w:ascii="ArialMT" w:hAnsi="ArialMT" w:cs="ArialMT"/>
        </w:rPr>
        <w:t>). Formulário de manipulação: recuperação de dados apresentados, validação, utilizar padrões para comentários sobre os erros. Refinar e melhorar consultas ao banco de dados do aplicativo. Segurança: autenticação de usuários, gerenciamento de sessão e tratamento seguro de senhas. Upload de arquivos.</w:t>
      </w:r>
    </w:p>
    <w:p w14:paraId="763AC6ED" w14:textId="77777777" w:rsidR="008A45A4" w:rsidRPr="00712505" w:rsidRDefault="008A45A4" w:rsidP="003E3218">
      <w:pPr>
        <w:autoSpaceDE w:val="0"/>
        <w:autoSpaceDN w:val="0"/>
        <w:adjustRightInd w:val="0"/>
        <w:rPr>
          <w:rFonts w:ascii="ArialMT" w:hAnsi="ArialMT" w:cs="ArialMT"/>
        </w:rPr>
      </w:pPr>
    </w:p>
    <w:p w14:paraId="47EE6616" w14:textId="77777777" w:rsidR="00F05A88" w:rsidRPr="00712505" w:rsidRDefault="00F05A88" w:rsidP="00F05A88">
      <w:pPr>
        <w:rPr>
          <w:b/>
        </w:rPr>
      </w:pPr>
      <w:r w:rsidRPr="00712505">
        <w:rPr>
          <w:b/>
        </w:rPr>
        <w:t>Conceituação</w:t>
      </w:r>
    </w:p>
    <w:p w14:paraId="1FCF3ABA" w14:textId="77777777" w:rsidR="00256F8C" w:rsidRPr="00712505" w:rsidRDefault="00256F8C" w:rsidP="00256F8C">
      <w:r w:rsidRPr="00712505">
        <w:t xml:space="preserve">O </w:t>
      </w:r>
      <w:proofErr w:type="spellStart"/>
      <w:r w:rsidRPr="00712505">
        <w:rPr>
          <w:i/>
        </w:rPr>
        <w:t>Jelastic</w:t>
      </w:r>
      <w:proofErr w:type="spellEnd"/>
      <w:r w:rsidRPr="00712505">
        <w:rPr>
          <w:i/>
        </w:rPr>
        <w:t xml:space="preserve"> Cloud</w:t>
      </w:r>
      <w:r w:rsidRPr="00712505">
        <w:t xml:space="preserve"> é um serviço da Locaweb, ou seja, é um PaaS (</w:t>
      </w:r>
      <w:r w:rsidRPr="00712505">
        <w:rPr>
          <w:i/>
        </w:rPr>
        <w:t>Platform-as-a-Service,</w:t>
      </w:r>
      <w:r w:rsidRPr="00712505">
        <w:t xml:space="preserve"> plataforma como serviço) aplicação em nuvem para os desenvolvedores.</w:t>
      </w:r>
    </w:p>
    <w:p w14:paraId="6C0CB827" w14:textId="77777777" w:rsidR="00256F8C" w:rsidRPr="00712505" w:rsidRDefault="00256F8C" w:rsidP="00256F8C">
      <w:r w:rsidRPr="00712505">
        <w:t xml:space="preserve">Como o </w:t>
      </w:r>
      <w:proofErr w:type="spellStart"/>
      <w:r w:rsidRPr="00712505">
        <w:rPr>
          <w:i/>
        </w:rPr>
        <w:t>Jelastic</w:t>
      </w:r>
      <w:proofErr w:type="spellEnd"/>
      <w:r w:rsidRPr="00712505">
        <w:t xml:space="preserve"> é uma plataforma como serviço, ele permite a hospedagem de projetos </w:t>
      </w:r>
      <w:r w:rsidRPr="00712505">
        <w:rPr>
          <w:i/>
        </w:rPr>
        <w:t>web</w:t>
      </w:r>
      <w:r w:rsidRPr="00712505">
        <w:t xml:space="preserve"> em uma plataforma na nuvem, que permite a interação, criação e gerenciamento de recursos cloud, onde o desenvolvedor tem tudo pré-configurado, e mesmo assim é possível realizar todo gerenciamento da sua plataforma, com suas respectivas modificações quando necessário, possuindo recursos como servidores web e banco dedados como: Apache, MySQL, Mongo DB entre outros.</w:t>
      </w:r>
    </w:p>
    <w:p w14:paraId="3F018E0E" w14:textId="77777777" w:rsidR="00CC5F05" w:rsidRPr="00712505" w:rsidRDefault="00CC5F05" w:rsidP="00256F8C"/>
    <w:p w14:paraId="39B3797E" w14:textId="77777777" w:rsidR="00256F8C" w:rsidRPr="00712505" w:rsidRDefault="00CC5F05" w:rsidP="00256F8C">
      <w:r w:rsidRPr="00712505">
        <w:t>O PHP é uma linguagem de script open source que significa (</w:t>
      </w:r>
      <w:r w:rsidRPr="00712505">
        <w:rPr>
          <w:i/>
        </w:rPr>
        <w:t xml:space="preserve">Hypertext </w:t>
      </w:r>
      <w:proofErr w:type="spellStart"/>
      <w:r w:rsidRPr="00712505">
        <w:rPr>
          <w:i/>
        </w:rPr>
        <w:t>Preprocessor</w:t>
      </w:r>
      <w:proofErr w:type="spellEnd"/>
      <w:r w:rsidRPr="00712505">
        <w:t xml:space="preserve">) de uso geral, muito utilizada para o desenvolvimento </w:t>
      </w:r>
      <w:r w:rsidRPr="00712505">
        <w:rPr>
          <w:i/>
        </w:rPr>
        <w:t>web</w:t>
      </w:r>
      <w:r w:rsidRPr="00712505">
        <w:t>, permitindo que seja realizado interações dinâmicas, da interface do usuário com o banco de dados. Podendo ser embutidas com o HTML.</w:t>
      </w:r>
    </w:p>
    <w:p w14:paraId="35489869" w14:textId="77777777" w:rsidR="00A82C18" w:rsidRPr="00712505" w:rsidRDefault="00A82C18" w:rsidP="00256F8C"/>
    <w:p w14:paraId="3D0BD27B" w14:textId="77777777" w:rsidR="00FC50A5" w:rsidRPr="00712505" w:rsidRDefault="00FC50A5" w:rsidP="00F05A88">
      <w:pPr>
        <w:rPr>
          <w:b/>
        </w:rPr>
      </w:pPr>
    </w:p>
    <w:p w14:paraId="683340B3" w14:textId="77777777" w:rsidR="00193BE3" w:rsidRPr="00712505" w:rsidRDefault="00193BE3" w:rsidP="00F05A88">
      <w:pPr>
        <w:rPr>
          <w:b/>
        </w:rPr>
      </w:pPr>
    </w:p>
    <w:p w14:paraId="611F0D67" w14:textId="77777777" w:rsidR="005900AF" w:rsidRDefault="005900AF" w:rsidP="00F05A88">
      <w:pPr>
        <w:rPr>
          <w:b/>
        </w:rPr>
      </w:pPr>
    </w:p>
    <w:p w14:paraId="09968676" w14:textId="56965A9D" w:rsidR="00F05A88" w:rsidRPr="00712505" w:rsidRDefault="00F05A88" w:rsidP="00F05A88">
      <w:pPr>
        <w:rPr>
          <w:b/>
        </w:rPr>
      </w:pPr>
      <w:bookmarkStart w:id="9" w:name="_GoBack"/>
      <w:bookmarkEnd w:id="9"/>
      <w:r w:rsidRPr="00712505">
        <w:rPr>
          <w:b/>
        </w:rPr>
        <w:lastRenderedPageBreak/>
        <w:t>Desenvolvimento</w:t>
      </w:r>
    </w:p>
    <w:p w14:paraId="6EB1252C" w14:textId="77777777" w:rsidR="008205F4" w:rsidRPr="00712505" w:rsidRDefault="008205F4" w:rsidP="008205F4"/>
    <w:p w14:paraId="1CEBEDB1" w14:textId="77777777" w:rsidR="00356EB9" w:rsidRPr="00712505" w:rsidRDefault="008205F4" w:rsidP="008205F4">
      <w:r w:rsidRPr="00712505">
        <w:t xml:space="preserve">Para a 4º entrega foi utilizado um ambiente em nuvem para a implementação de um e-commerce. </w:t>
      </w:r>
      <w:r w:rsidR="00356EB9" w:rsidRPr="00712505">
        <w:t>Às imagens abaixo demonstram o passo a passo d</w:t>
      </w:r>
      <w:r w:rsidRPr="00712505">
        <w:t>a implementação e desenvolvimento do banco de dados</w:t>
      </w:r>
      <w:r w:rsidR="00356EB9" w:rsidRPr="00712505">
        <w:t xml:space="preserve">, </w:t>
      </w:r>
      <w:r w:rsidRPr="00712505">
        <w:t>nesse</w:t>
      </w:r>
      <w:r w:rsidR="00356EB9" w:rsidRPr="00712505">
        <w:t xml:space="preserve"> caso em específico iremos </w:t>
      </w:r>
      <w:r w:rsidR="00B86555" w:rsidRPr="00712505">
        <w:t xml:space="preserve">realizar um </w:t>
      </w:r>
      <w:r w:rsidR="00B86555" w:rsidRPr="00712505">
        <w:rPr>
          <w:i/>
        </w:rPr>
        <w:t>deploy</w:t>
      </w:r>
      <w:r w:rsidR="00B86555" w:rsidRPr="00712505">
        <w:t xml:space="preserve"> de</w:t>
      </w:r>
      <w:r w:rsidR="00356EB9" w:rsidRPr="00712505">
        <w:t xml:space="preserve"> um e-commerce feito em PHP</w:t>
      </w:r>
      <w:r w:rsidRPr="00712505">
        <w:t>.</w:t>
      </w:r>
    </w:p>
    <w:p w14:paraId="220A5793" w14:textId="77777777" w:rsidR="00356EB9" w:rsidRPr="00712505" w:rsidRDefault="00356EB9" w:rsidP="00356EB9"/>
    <w:p w14:paraId="01CE65B1" w14:textId="77777777" w:rsidR="00356EB9" w:rsidRPr="00712505" w:rsidRDefault="00356EB9" w:rsidP="00356EB9">
      <w:r w:rsidRPr="00712505">
        <w:t xml:space="preserve">1 - O primeiro passo é fazer </w:t>
      </w:r>
      <w:r w:rsidRPr="00712505">
        <w:rPr>
          <w:i/>
        </w:rPr>
        <w:t>login</w:t>
      </w:r>
      <w:r w:rsidRPr="00712505">
        <w:t xml:space="preserve"> com a sua conta Locaweb.</w:t>
      </w:r>
    </w:p>
    <w:p w14:paraId="661FEF1F" w14:textId="77777777" w:rsidR="00D50756" w:rsidRPr="00712505" w:rsidRDefault="00E53B64" w:rsidP="00D50756">
      <w:pPr>
        <w:pStyle w:val="Legenda"/>
        <w:keepNext/>
        <w:rPr>
          <w:sz w:val="20"/>
        </w:rPr>
      </w:pPr>
      <w:r w:rsidRPr="00712505">
        <w:rPr>
          <w:sz w:val="20"/>
        </w:rPr>
        <w:t>Figura 16</w:t>
      </w:r>
      <w:r w:rsidR="00D50756" w:rsidRPr="00712505">
        <w:rPr>
          <w:sz w:val="20"/>
        </w:rPr>
        <w:t xml:space="preserve"> – Login Locaweb</w:t>
      </w:r>
    </w:p>
    <w:p w14:paraId="72255E77" w14:textId="602DAF21" w:rsidR="001B5BC6" w:rsidRPr="00712505" w:rsidRDefault="00945029" w:rsidP="00945029">
      <w:pPr>
        <w:jc w:val="center"/>
      </w:pPr>
      <w:r>
        <w:rPr>
          <w:noProof/>
        </w:rPr>
        <w:drawing>
          <wp:inline distT="0" distB="0" distL="0" distR="0" wp14:anchorId="4EB8AAE2" wp14:editId="2B00FE6F">
            <wp:extent cx="4762500" cy="25336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FFB8" w14:textId="77777777" w:rsidR="00193BE3" w:rsidRPr="00712505" w:rsidRDefault="00193BE3" w:rsidP="00193BE3">
      <w:pPr>
        <w:jc w:val="center"/>
        <w:rPr>
          <w:b/>
        </w:rPr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da plataforma utilizada pelo auto</w:t>
      </w:r>
    </w:p>
    <w:p w14:paraId="5CF9EDB1" w14:textId="77777777" w:rsidR="001B5BC6" w:rsidRPr="00712505" w:rsidRDefault="001B5BC6" w:rsidP="001B5BC6">
      <w:pPr>
        <w:tabs>
          <w:tab w:val="left" w:pos="3195"/>
        </w:tabs>
      </w:pPr>
    </w:p>
    <w:p w14:paraId="7B2093BC" w14:textId="77777777" w:rsidR="00D50756" w:rsidRPr="00712505" w:rsidRDefault="00D50756" w:rsidP="00356EB9"/>
    <w:p w14:paraId="5DA5923A" w14:textId="77777777" w:rsidR="00D50756" w:rsidRPr="00712505" w:rsidRDefault="00356EB9" w:rsidP="00356EB9">
      <w:r w:rsidRPr="00712505">
        <w:t>2 - Após fazer o login na plataforma, essa tela com o menu do cloud irá aparecer,  o próximo passo é criar um ambiente, para isso clique no botão “Novo Ambiente”.</w:t>
      </w:r>
      <w:r w:rsidRPr="00712505">
        <w:tab/>
      </w:r>
    </w:p>
    <w:p w14:paraId="33E7B55B" w14:textId="77777777" w:rsidR="00D50756" w:rsidRPr="00712505" w:rsidRDefault="00D50756" w:rsidP="00D50756">
      <w:pPr>
        <w:pStyle w:val="Legenda"/>
        <w:keepNext/>
        <w:rPr>
          <w:sz w:val="20"/>
        </w:rPr>
      </w:pPr>
    </w:p>
    <w:p w14:paraId="5B252851" w14:textId="3676FBCF" w:rsidR="00356EB9" w:rsidRDefault="00C61710" w:rsidP="00D50756">
      <w:pPr>
        <w:pStyle w:val="Legenda"/>
        <w:keepNext/>
        <w:rPr>
          <w:sz w:val="20"/>
        </w:rPr>
      </w:pPr>
      <w:r w:rsidRPr="00712505">
        <w:rPr>
          <w:sz w:val="20"/>
        </w:rPr>
        <w:t>Figura 17</w:t>
      </w:r>
      <w:r w:rsidR="00D50756" w:rsidRPr="00712505">
        <w:rPr>
          <w:sz w:val="20"/>
        </w:rPr>
        <w:t xml:space="preserve"> – Ambiente Locaweb</w:t>
      </w:r>
    </w:p>
    <w:p w14:paraId="0DA6F6BD" w14:textId="54F197A7" w:rsidR="000347BE" w:rsidRPr="000347BE" w:rsidRDefault="000347BE" w:rsidP="000347BE">
      <w:pPr>
        <w:jc w:val="center"/>
      </w:pPr>
      <w:r>
        <w:rPr>
          <w:noProof/>
        </w:rPr>
        <w:drawing>
          <wp:inline distT="0" distB="0" distL="0" distR="0" wp14:anchorId="2537271B" wp14:editId="7691DDA9">
            <wp:extent cx="4762500" cy="253365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A29FB" w14:textId="77777777" w:rsidR="00193BE3" w:rsidRPr="00712505" w:rsidRDefault="00193BE3" w:rsidP="00193BE3">
      <w:pPr>
        <w:jc w:val="center"/>
        <w:rPr>
          <w:b/>
        </w:rPr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da plataforma utilizada pelo auto</w:t>
      </w:r>
    </w:p>
    <w:p w14:paraId="0227D3F4" w14:textId="77777777" w:rsidR="00356EB9" w:rsidRPr="00712505" w:rsidRDefault="00356EB9" w:rsidP="00356EB9"/>
    <w:p w14:paraId="4CFAE6B2" w14:textId="77777777" w:rsidR="00D50756" w:rsidRPr="00712505" w:rsidRDefault="00356EB9" w:rsidP="00356EB9">
      <w:r w:rsidRPr="00712505">
        <w:t>3 - O próximo passo é configurar um ambiente PHP, para isso selecione a opção “PHP”, após selecionada iremos configurar o servidor que será apache e o banco de dados que será MySQL, após selecionados basta clicar em “Criar”.</w:t>
      </w:r>
    </w:p>
    <w:p w14:paraId="50711734" w14:textId="77777777" w:rsidR="00D50756" w:rsidRPr="00712505" w:rsidRDefault="002F37DC" w:rsidP="00D50756">
      <w:pPr>
        <w:pStyle w:val="Legenda"/>
        <w:keepNext/>
        <w:rPr>
          <w:sz w:val="20"/>
        </w:rPr>
      </w:pPr>
      <w:r w:rsidRPr="00712505">
        <w:rPr>
          <w:sz w:val="20"/>
        </w:rPr>
        <w:t>Figura 18</w:t>
      </w:r>
      <w:r w:rsidR="00D50756" w:rsidRPr="00712505">
        <w:rPr>
          <w:sz w:val="20"/>
        </w:rPr>
        <w:t xml:space="preserve">  – Tela de aplicações</w:t>
      </w:r>
    </w:p>
    <w:p w14:paraId="1D93FCE3" w14:textId="77777777" w:rsidR="00356EB9" w:rsidRPr="00712505" w:rsidRDefault="00356EB9" w:rsidP="00D50756">
      <w:pPr>
        <w:jc w:val="center"/>
      </w:pPr>
      <w:r w:rsidRPr="00712505">
        <w:rPr>
          <w:noProof/>
        </w:rPr>
        <w:drawing>
          <wp:inline distT="0" distB="0" distL="0" distR="0" wp14:anchorId="7ECB0F6F" wp14:editId="286C0810">
            <wp:extent cx="5372100" cy="2486025"/>
            <wp:effectExtent l="0" t="0" r="0" b="9525"/>
            <wp:docPr id="3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970DB" w14:textId="77777777" w:rsidR="00193BE3" w:rsidRPr="00712505" w:rsidRDefault="00193BE3" w:rsidP="00193BE3">
      <w:pPr>
        <w:jc w:val="center"/>
        <w:rPr>
          <w:b/>
        </w:rPr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da plataforma utilizada pelo auto</w:t>
      </w:r>
    </w:p>
    <w:p w14:paraId="67E6ADDA" w14:textId="77777777" w:rsidR="00356EB9" w:rsidRPr="00712505" w:rsidRDefault="00CB39AE" w:rsidP="00311885">
      <w:pPr>
        <w:pStyle w:val="Legenda"/>
        <w:keepNext/>
        <w:rPr>
          <w:sz w:val="20"/>
        </w:rPr>
      </w:pPr>
      <w:r w:rsidRPr="00712505">
        <w:rPr>
          <w:sz w:val="20"/>
        </w:rPr>
        <w:lastRenderedPageBreak/>
        <w:t>Figura 19</w:t>
      </w:r>
      <w:r w:rsidR="00311885" w:rsidRPr="00712505">
        <w:rPr>
          <w:sz w:val="20"/>
        </w:rPr>
        <w:t xml:space="preserve"> – Tela do servidor</w:t>
      </w:r>
    </w:p>
    <w:p w14:paraId="17A86A8D" w14:textId="77777777" w:rsidR="00356EB9" w:rsidRPr="00712505" w:rsidRDefault="00356EB9" w:rsidP="00D50756">
      <w:pPr>
        <w:jc w:val="center"/>
      </w:pPr>
      <w:r w:rsidRPr="00712505">
        <w:rPr>
          <w:noProof/>
        </w:rPr>
        <w:drawing>
          <wp:inline distT="0" distB="0" distL="0" distR="0" wp14:anchorId="02A976D9" wp14:editId="3A410A65">
            <wp:extent cx="5400040" cy="2877820"/>
            <wp:effectExtent l="0" t="0" r="0" b="0"/>
            <wp:docPr id="4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B3FE7" w14:textId="77777777" w:rsidR="00193BE3" w:rsidRPr="00712505" w:rsidRDefault="00193BE3" w:rsidP="00193BE3">
      <w:pPr>
        <w:jc w:val="center"/>
        <w:rPr>
          <w:b/>
        </w:rPr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da plataforma utilizada pelo auto</w:t>
      </w:r>
    </w:p>
    <w:p w14:paraId="7C191AAD" w14:textId="77777777" w:rsidR="00356EB9" w:rsidRPr="00712505" w:rsidRDefault="00356EB9" w:rsidP="00356EB9"/>
    <w:p w14:paraId="6A216BA3" w14:textId="77777777" w:rsidR="00356EB9" w:rsidRPr="00712505" w:rsidRDefault="00356EB9" w:rsidP="00356EB9">
      <w:r w:rsidRPr="00712505">
        <w:br w:type="page"/>
      </w:r>
    </w:p>
    <w:p w14:paraId="1F2B31BF" w14:textId="77777777" w:rsidR="00356EB9" w:rsidRPr="00712505" w:rsidRDefault="00356EB9" w:rsidP="00356EB9">
      <w:r w:rsidRPr="00712505">
        <w:lastRenderedPageBreak/>
        <w:t>4 - Próximo passo é adicionar o login e senha do banco de dados no código PHP, e acrescentar o link que foi criado no ambiente.</w:t>
      </w:r>
    </w:p>
    <w:p w14:paraId="57202495" w14:textId="77777777" w:rsidR="00102800" w:rsidRPr="00712505" w:rsidRDefault="00D2415B" w:rsidP="00102800">
      <w:pPr>
        <w:pStyle w:val="Legenda"/>
        <w:keepNext/>
        <w:rPr>
          <w:sz w:val="20"/>
        </w:rPr>
      </w:pPr>
      <w:r w:rsidRPr="00712505">
        <w:rPr>
          <w:sz w:val="20"/>
        </w:rPr>
        <w:t>Figura 20</w:t>
      </w:r>
      <w:r w:rsidR="00102800" w:rsidRPr="00712505">
        <w:rPr>
          <w:sz w:val="20"/>
        </w:rPr>
        <w:t xml:space="preserve"> – </w:t>
      </w:r>
      <w:r w:rsidR="001A2AD6" w:rsidRPr="00712505">
        <w:rPr>
          <w:sz w:val="20"/>
        </w:rPr>
        <w:t>Configuração do servidor</w:t>
      </w:r>
    </w:p>
    <w:p w14:paraId="07284AD0" w14:textId="77777777" w:rsidR="00356EB9" w:rsidRPr="00712505" w:rsidRDefault="00356EB9" w:rsidP="00D50756">
      <w:pPr>
        <w:jc w:val="center"/>
      </w:pPr>
      <w:r w:rsidRPr="00712505">
        <w:rPr>
          <w:noProof/>
        </w:rPr>
        <w:drawing>
          <wp:inline distT="0" distB="0" distL="0" distR="0" wp14:anchorId="6C389AEF" wp14:editId="529CB64A">
            <wp:extent cx="5400040" cy="2877820"/>
            <wp:effectExtent l="0" t="0" r="0" b="0"/>
            <wp:docPr id="4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F3930" w14:textId="77777777" w:rsidR="00193BE3" w:rsidRPr="00712505" w:rsidRDefault="00193BE3" w:rsidP="00193BE3">
      <w:pPr>
        <w:jc w:val="center"/>
        <w:rPr>
          <w:b/>
        </w:rPr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da plataforma utilizada pelo auto</w:t>
      </w:r>
    </w:p>
    <w:p w14:paraId="11A13FB2" w14:textId="77777777" w:rsidR="00356EB9" w:rsidRPr="00712505" w:rsidRDefault="00356EB9" w:rsidP="00356EB9"/>
    <w:p w14:paraId="72153D5E" w14:textId="77777777" w:rsidR="00356EB9" w:rsidRPr="00712505" w:rsidRDefault="00356EB9" w:rsidP="00356EB9">
      <w:r w:rsidRPr="00712505">
        <w:t>5 – Na próxima etapa precisamos logar no ambiente do MYSQL para criarmos o banco, lembrando que o usuário e senha do phpmyadmin foi encaminhado para o e-mail do usuário da Locaweb.</w:t>
      </w:r>
    </w:p>
    <w:p w14:paraId="33E037B6" w14:textId="77777777" w:rsidR="001A2AD6" w:rsidRPr="00712505" w:rsidRDefault="00105587" w:rsidP="001A2AD6">
      <w:pPr>
        <w:pStyle w:val="Legenda"/>
        <w:keepNext/>
        <w:rPr>
          <w:sz w:val="20"/>
        </w:rPr>
      </w:pPr>
      <w:r w:rsidRPr="00712505">
        <w:rPr>
          <w:sz w:val="20"/>
        </w:rPr>
        <w:t>Figura 21</w:t>
      </w:r>
      <w:r w:rsidR="001A2AD6" w:rsidRPr="00712505">
        <w:rPr>
          <w:sz w:val="20"/>
        </w:rPr>
        <w:t xml:space="preserve"> – Login Phpmyadmin</w:t>
      </w:r>
    </w:p>
    <w:p w14:paraId="3BC5FEA2" w14:textId="77777777" w:rsidR="00356EB9" w:rsidRPr="00712505" w:rsidRDefault="00356EB9" w:rsidP="00D50756">
      <w:pPr>
        <w:jc w:val="center"/>
      </w:pPr>
      <w:r w:rsidRPr="00712505">
        <w:rPr>
          <w:noProof/>
        </w:rPr>
        <w:drawing>
          <wp:inline distT="0" distB="0" distL="0" distR="0" wp14:anchorId="610A0B46" wp14:editId="595F66D4">
            <wp:extent cx="5181600" cy="2371725"/>
            <wp:effectExtent l="0" t="0" r="0" b="9525"/>
            <wp:docPr id="4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1D017" w14:textId="77777777" w:rsidR="00193BE3" w:rsidRPr="00712505" w:rsidRDefault="00193BE3" w:rsidP="00193BE3">
      <w:pPr>
        <w:jc w:val="center"/>
        <w:rPr>
          <w:b/>
        </w:rPr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da plataforma utilizada pelo auto</w:t>
      </w:r>
    </w:p>
    <w:p w14:paraId="18193D92" w14:textId="77777777" w:rsidR="00356EB9" w:rsidRPr="00712505" w:rsidRDefault="00356EB9" w:rsidP="00356EB9"/>
    <w:p w14:paraId="1B5BBDBE" w14:textId="77777777" w:rsidR="00356EB9" w:rsidRPr="00712505" w:rsidRDefault="00356EB9" w:rsidP="00356EB9">
      <w:r w:rsidRPr="00712505">
        <w:lastRenderedPageBreak/>
        <w:t>6 - Na imagem abaixo precisamos definir o nome do banco de dados.</w:t>
      </w:r>
    </w:p>
    <w:p w14:paraId="298AE23D" w14:textId="77777777" w:rsidR="001A2AD6" w:rsidRPr="00712505" w:rsidRDefault="00427214" w:rsidP="001A2AD6">
      <w:pPr>
        <w:pStyle w:val="Legenda"/>
        <w:keepNext/>
        <w:rPr>
          <w:sz w:val="20"/>
        </w:rPr>
      </w:pPr>
      <w:r w:rsidRPr="00712505">
        <w:rPr>
          <w:sz w:val="20"/>
        </w:rPr>
        <w:t>Figura 22</w:t>
      </w:r>
      <w:r w:rsidR="001A2AD6" w:rsidRPr="00712505">
        <w:rPr>
          <w:sz w:val="20"/>
        </w:rPr>
        <w:t xml:space="preserve"> – Criar banco de dados</w:t>
      </w:r>
    </w:p>
    <w:p w14:paraId="50160B30" w14:textId="77777777" w:rsidR="00356EB9" w:rsidRPr="00712505" w:rsidRDefault="00356EB9" w:rsidP="00D50756">
      <w:pPr>
        <w:jc w:val="center"/>
      </w:pPr>
      <w:r w:rsidRPr="00712505">
        <w:rPr>
          <w:noProof/>
        </w:rPr>
        <w:drawing>
          <wp:inline distT="0" distB="0" distL="0" distR="0" wp14:anchorId="3BF8AA28" wp14:editId="4DA4A3E3">
            <wp:extent cx="5400040" cy="2877820"/>
            <wp:effectExtent l="0" t="0" r="0" b="0"/>
            <wp:docPr id="4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B7FFC9" w14:textId="77777777" w:rsidR="00356EB9" w:rsidRPr="00712505" w:rsidRDefault="00356EB9" w:rsidP="00356EB9"/>
    <w:p w14:paraId="2518BA2E" w14:textId="77777777" w:rsidR="00193BE3" w:rsidRPr="00712505" w:rsidRDefault="00193BE3" w:rsidP="00193BE3">
      <w:pPr>
        <w:jc w:val="center"/>
        <w:rPr>
          <w:b/>
        </w:rPr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da plataforma utilizada pelo auto</w:t>
      </w:r>
    </w:p>
    <w:p w14:paraId="3D622114" w14:textId="77777777" w:rsidR="001A2AD6" w:rsidRPr="00712505" w:rsidRDefault="001A2AD6" w:rsidP="00D50756">
      <w:pPr>
        <w:jc w:val="center"/>
      </w:pPr>
    </w:p>
    <w:p w14:paraId="789BCA56" w14:textId="77777777" w:rsidR="00356EB9" w:rsidRPr="00712505" w:rsidRDefault="00356EB9" w:rsidP="00356EB9">
      <w:r w:rsidRPr="00712505">
        <w:t>7 - Logo após criarmos o banco de dados precisamos importar nosso arquivo SQL, que foi criado especificamente para o projeto, com suas respectivas tabelas de usuários e produtos.</w:t>
      </w:r>
    </w:p>
    <w:p w14:paraId="0BAE4FCA" w14:textId="77777777" w:rsidR="001A2AD6" w:rsidRPr="00712505" w:rsidRDefault="006D05D6" w:rsidP="001A2AD6">
      <w:pPr>
        <w:pStyle w:val="Legenda"/>
        <w:keepNext/>
        <w:rPr>
          <w:sz w:val="20"/>
        </w:rPr>
      </w:pPr>
      <w:r w:rsidRPr="00712505">
        <w:rPr>
          <w:sz w:val="20"/>
        </w:rPr>
        <w:t>Figura 23</w:t>
      </w:r>
      <w:r w:rsidR="001A2AD6" w:rsidRPr="00712505">
        <w:rPr>
          <w:sz w:val="20"/>
        </w:rPr>
        <w:t xml:space="preserve"> – Banco de dados</w:t>
      </w:r>
    </w:p>
    <w:p w14:paraId="3937A651" w14:textId="77777777" w:rsidR="00356EB9" w:rsidRPr="00712505" w:rsidRDefault="00356EB9" w:rsidP="00D50756">
      <w:pPr>
        <w:jc w:val="center"/>
      </w:pPr>
      <w:r w:rsidRPr="00712505">
        <w:rPr>
          <w:noProof/>
        </w:rPr>
        <w:drawing>
          <wp:inline distT="0" distB="0" distL="0" distR="0" wp14:anchorId="40300FC2" wp14:editId="0ED96C95">
            <wp:extent cx="5362575" cy="2609850"/>
            <wp:effectExtent l="0" t="0" r="9525" b="0"/>
            <wp:docPr id="4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AB368D" w14:textId="77777777" w:rsidR="00193BE3" w:rsidRPr="00712505" w:rsidRDefault="00193BE3" w:rsidP="00193BE3">
      <w:pPr>
        <w:jc w:val="center"/>
        <w:rPr>
          <w:b/>
        </w:rPr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da plataforma utilizada pelo auto</w:t>
      </w:r>
    </w:p>
    <w:p w14:paraId="01354CB4" w14:textId="77777777" w:rsidR="00356EB9" w:rsidRPr="00712505" w:rsidRDefault="00356EB9" w:rsidP="00356EB9"/>
    <w:p w14:paraId="74CC47E4" w14:textId="77777777" w:rsidR="00D50756" w:rsidRPr="00712505" w:rsidRDefault="00D50756" w:rsidP="00356EB9"/>
    <w:p w14:paraId="5BEEE000" w14:textId="77777777" w:rsidR="00356EB9" w:rsidRPr="00712505" w:rsidRDefault="00356EB9" w:rsidP="00356EB9">
      <w:r w:rsidRPr="00712505">
        <w:t>8 - Assim que for realizado a importação das tabelas desenvolvidas, precisamos validar se foi realizado com sucesso ou se ocorreu algum erro.</w:t>
      </w:r>
    </w:p>
    <w:p w14:paraId="76145436" w14:textId="77777777" w:rsidR="00644556" w:rsidRPr="00712505" w:rsidRDefault="00C70871" w:rsidP="00644556">
      <w:pPr>
        <w:pStyle w:val="Legenda"/>
        <w:keepNext/>
        <w:rPr>
          <w:sz w:val="20"/>
        </w:rPr>
      </w:pPr>
      <w:r w:rsidRPr="00712505">
        <w:rPr>
          <w:sz w:val="20"/>
        </w:rPr>
        <w:t>Figura 24</w:t>
      </w:r>
      <w:r w:rsidR="00644556" w:rsidRPr="00712505">
        <w:rPr>
          <w:sz w:val="20"/>
        </w:rPr>
        <w:t xml:space="preserve"> – Confirmação da criação do banco</w:t>
      </w:r>
    </w:p>
    <w:p w14:paraId="04EF9142" w14:textId="77777777" w:rsidR="00356EB9" w:rsidRPr="00712505" w:rsidRDefault="00356EB9" w:rsidP="00D50756">
      <w:pPr>
        <w:jc w:val="center"/>
      </w:pPr>
      <w:r w:rsidRPr="00712505">
        <w:rPr>
          <w:noProof/>
        </w:rPr>
        <w:drawing>
          <wp:inline distT="0" distB="0" distL="0" distR="0" wp14:anchorId="46274135" wp14:editId="6AFD671E">
            <wp:extent cx="5400040" cy="2877820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588FC6" w14:textId="77777777" w:rsidR="00193BE3" w:rsidRPr="00712505" w:rsidRDefault="00193BE3" w:rsidP="00193BE3">
      <w:pPr>
        <w:jc w:val="center"/>
        <w:rPr>
          <w:b/>
        </w:rPr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da plataforma utilizada pelo auto</w:t>
      </w:r>
    </w:p>
    <w:p w14:paraId="3AEB5BEA" w14:textId="77777777" w:rsidR="00356EB9" w:rsidRPr="00712505" w:rsidRDefault="00356EB9" w:rsidP="00356EB9"/>
    <w:p w14:paraId="7231FE0A" w14:textId="77777777" w:rsidR="00644556" w:rsidRPr="00712505" w:rsidRDefault="00356EB9" w:rsidP="00356EB9">
      <w:r w:rsidRPr="00712505">
        <w:t>9 - Depois que todo o meu ambiente estiver preparado, precisamos realizar o upload do projeto, com todos os arquivos HTML, CSS, JAVASCRIPT e os arquivos PHP para ser realizado a conexão com o banco de dados.</w:t>
      </w:r>
    </w:p>
    <w:p w14:paraId="02EBC444" w14:textId="77777777" w:rsidR="00644556" w:rsidRPr="00712505" w:rsidRDefault="00044870" w:rsidP="00644556">
      <w:pPr>
        <w:pStyle w:val="Legenda"/>
        <w:keepNext/>
        <w:rPr>
          <w:sz w:val="20"/>
        </w:rPr>
      </w:pPr>
      <w:r w:rsidRPr="00712505">
        <w:rPr>
          <w:sz w:val="20"/>
        </w:rPr>
        <w:t>Figura 25</w:t>
      </w:r>
      <w:r w:rsidR="00644556" w:rsidRPr="00712505">
        <w:rPr>
          <w:sz w:val="20"/>
        </w:rPr>
        <w:t xml:space="preserve"> – Upload do projeto</w:t>
      </w:r>
    </w:p>
    <w:p w14:paraId="29D51748" w14:textId="77777777" w:rsidR="00356EB9" w:rsidRPr="00712505" w:rsidRDefault="00356EB9" w:rsidP="00D50756">
      <w:pPr>
        <w:jc w:val="center"/>
      </w:pPr>
      <w:r w:rsidRPr="00712505">
        <w:rPr>
          <w:noProof/>
        </w:rPr>
        <w:drawing>
          <wp:inline distT="0" distB="0" distL="0" distR="0" wp14:anchorId="1669D413" wp14:editId="74F99F36">
            <wp:extent cx="4638675" cy="2152650"/>
            <wp:effectExtent l="0" t="0" r="9525" b="0"/>
            <wp:docPr id="4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05C85" w14:textId="77777777" w:rsidR="00193BE3" w:rsidRPr="00712505" w:rsidRDefault="00193BE3" w:rsidP="00193BE3">
      <w:pPr>
        <w:jc w:val="center"/>
        <w:rPr>
          <w:b/>
        </w:rPr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da plataforma utilizada pelo auto</w:t>
      </w:r>
    </w:p>
    <w:p w14:paraId="46039F4E" w14:textId="77777777" w:rsidR="00356EB9" w:rsidRPr="00712505" w:rsidRDefault="00356EB9" w:rsidP="00356EB9">
      <w:r w:rsidRPr="00712505">
        <w:lastRenderedPageBreak/>
        <w:t xml:space="preserve">10 - Na próxima etapa precisamos efetuar o </w:t>
      </w:r>
      <w:r w:rsidRPr="00712505">
        <w:rPr>
          <w:i/>
        </w:rPr>
        <w:t>deploy</w:t>
      </w:r>
      <w:r w:rsidRPr="00712505">
        <w:t xml:space="preserve"> da aplicação no ambiente preparado, sendo assim, vamos escolher o servidor apache que criamos anteriormente.</w:t>
      </w:r>
    </w:p>
    <w:p w14:paraId="14035A5E" w14:textId="77777777" w:rsidR="002760E5" w:rsidRPr="00712505" w:rsidRDefault="003801B1" w:rsidP="002760E5">
      <w:pPr>
        <w:pStyle w:val="Legenda"/>
        <w:keepNext/>
        <w:rPr>
          <w:sz w:val="20"/>
        </w:rPr>
      </w:pPr>
      <w:r w:rsidRPr="00712505">
        <w:rPr>
          <w:sz w:val="20"/>
        </w:rPr>
        <w:t>Figura 26</w:t>
      </w:r>
      <w:r w:rsidR="002760E5" w:rsidRPr="00712505">
        <w:rPr>
          <w:sz w:val="20"/>
        </w:rPr>
        <w:t xml:space="preserve"> – </w:t>
      </w:r>
      <w:r w:rsidR="002760E5" w:rsidRPr="00712505">
        <w:rPr>
          <w:i/>
          <w:sz w:val="20"/>
        </w:rPr>
        <w:t>Deploy</w:t>
      </w:r>
      <w:r w:rsidR="002760E5" w:rsidRPr="00712505">
        <w:rPr>
          <w:sz w:val="20"/>
        </w:rPr>
        <w:t xml:space="preserve"> da aplicação</w:t>
      </w:r>
    </w:p>
    <w:p w14:paraId="5FAE7242" w14:textId="77777777" w:rsidR="00D50756" w:rsidRPr="00712505" w:rsidRDefault="00356EB9" w:rsidP="00D50756">
      <w:pPr>
        <w:jc w:val="center"/>
      </w:pPr>
      <w:r w:rsidRPr="00712505">
        <w:rPr>
          <w:noProof/>
        </w:rPr>
        <w:drawing>
          <wp:inline distT="0" distB="0" distL="0" distR="0" wp14:anchorId="275DD14E" wp14:editId="55336C62">
            <wp:extent cx="5400040" cy="2790825"/>
            <wp:effectExtent l="0" t="0" r="0" b="9525"/>
            <wp:docPr id="4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A3FFE" w14:textId="77777777" w:rsidR="00193BE3" w:rsidRPr="00712505" w:rsidRDefault="00193BE3" w:rsidP="00193BE3">
      <w:pPr>
        <w:jc w:val="center"/>
        <w:rPr>
          <w:b/>
        </w:rPr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da plataforma utilizada pelo auto</w:t>
      </w:r>
    </w:p>
    <w:p w14:paraId="4B17092A" w14:textId="77777777" w:rsidR="00356EB9" w:rsidRPr="00712505" w:rsidRDefault="00356EB9" w:rsidP="00356EB9">
      <w:r w:rsidRPr="00712505">
        <w:br w:type="page"/>
      </w:r>
    </w:p>
    <w:p w14:paraId="4DC77C61" w14:textId="77777777" w:rsidR="00356EB9" w:rsidRPr="00712505" w:rsidRDefault="00356EB9" w:rsidP="00356EB9">
      <w:r w:rsidRPr="00712505">
        <w:lastRenderedPageBreak/>
        <w:t>11 - Finalmente nossa aplicação web está pronta para ser utilizada, devemos realizar o acesso ao e-commerce através do link abaixo em um navegador.</w:t>
      </w:r>
    </w:p>
    <w:p w14:paraId="78FB7332" w14:textId="77777777" w:rsidR="00356EB9" w:rsidRPr="00712505" w:rsidRDefault="007A6510" w:rsidP="00356EB9">
      <w:pPr>
        <w:rPr>
          <w:b/>
        </w:rPr>
      </w:pPr>
      <w:hyperlink r:id="rId43" w:history="1">
        <w:r w:rsidR="0015335E" w:rsidRPr="00712505">
          <w:rPr>
            <w:rStyle w:val="Hyperlink"/>
            <w:b/>
            <w:color w:val="auto"/>
            <w:u w:val="none"/>
          </w:rPr>
          <w:t>http://node173829-meuprojeto.jelasticlw.com.br/userweb/index</w:t>
        </w:r>
      </w:hyperlink>
    </w:p>
    <w:p w14:paraId="617F3CD3" w14:textId="77777777" w:rsidR="0015335E" w:rsidRPr="00712505" w:rsidRDefault="00963076" w:rsidP="0015335E">
      <w:pPr>
        <w:pStyle w:val="Legenda"/>
        <w:keepNext/>
        <w:rPr>
          <w:sz w:val="20"/>
        </w:rPr>
      </w:pPr>
      <w:r w:rsidRPr="00712505">
        <w:rPr>
          <w:sz w:val="20"/>
        </w:rPr>
        <w:t>Figura 27</w:t>
      </w:r>
      <w:r w:rsidR="0015335E" w:rsidRPr="00712505">
        <w:rPr>
          <w:sz w:val="20"/>
        </w:rPr>
        <w:t xml:space="preserve"> – </w:t>
      </w:r>
      <w:r w:rsidR="0015335E" w:rsidRPr="00712505">
        <w:rPr>
          <w:i/>
          <w:sz w:val="20"/>
        </w:rPr>
        <w:t>Site</w:t>
      </w:r>
      <w:r w:rsidR="0015335E" w:rsidRPr="00712505">
        <w:rPr>
          <w:sz w:val="20"/>
        </w:rPr>
        <w:t xml:space="preserve"> pronto de e-commerce</w:t>
      </w:r>
    </w:p>
    <w:p w14:paraId="694D47A3" w14:textId="77777777" w:rsidR="00356EB9" w:rsidRPr="00712505" w:rsidRDefault="00356EB9" w:rsidP="00D50756">
      <w:pPr>
        <w:jc w:val="center"/>
      </w:pPr>
      <w:r w:rsidRPr="00712505">
        <w:rPr>
          <w:noProof/>
        </w:rPr>
        <w:drawing>
          <wp:inline distT="0" distB="0" distL="0" distR="0" wp14:anchorId="30D1DDA5" wp14:editId="7E30C7F2">
            <wp:extent cx="5400040" cy="2877820"/>
            <wp:effectExtent l="0" t="0" r="0" b="0"/>
            <wp:docPr id="5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0F5AAA" w14:textId="77777777" w:rsidR="00193BE3" w:rsidRPr="00712505" w:rsidRDefault="00193BE3" w:rsidP="00193BE3">
      <w:pPr>
        <w:autoSpaceDE w:val="0"/>
        <w:autoSpaceDN w:val="0"/>
        <w:adjustRightInd w:val="0"/>
        <w:jc w:val="center"/>
        <w:rPr>
          <w:rFonts w:cs="Arial"/>
          <w:sz w:val="20"/>
          <w:szCs w:val="20"/>
        </w:rPr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do sítio desenvolvido pelo autor</w:t>
      </w:r>
    </w:p>
    <w:p w14:paraId="369FB936" w14:textId="77777777" w:rsidR="00D50756" w:rsidRPr="00712505" w:rsidRDefault="00D50756" w:rsidP="00356EB9"/>
    <w:p w14:paraId="28912A94" w14:textId="77777777" w:rsidR="00356EB9" w:rsidRPr="00712505" w:rsidRDefault="00356EB9" w:rsidP="00F05A88">
      <w:pPr>
        <w:rPr>
          <w:b/>
        </w:rPr>
      </w:pPr>
    </w:p>
    <w:p w14:paraId="641B4110" w14:textId="77777777" w:rsidR="00F05A88" w:rsidRPr="00712505" w:rsidRDefault="00F05A88" w:rsidP="00F05A88">
      <w:pPr>
        <w:rPr>
          <w:b/>
        </w:rPr>
      </w:pPr>
      <w:r w:rsidRPr="00712505">
        <w:rPr>
          <w:b/>
        </w:rPr>
        <w:t xml:space="preserve">Considerações </w:t>
      </w:r>
    </w:p>
    <w:p w14:paraId="049BDFBA" w14:textId="77777777" w:rsidR="009C57DF" w:rsidRPr="00712505" w:rsidRDefault="00061A67" w:rsidP="00A86EA5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MT" w:hAnsi="ArialMT" w:cs="ArialMT"/>
        </w:rPr>
        <w:t xml:space="preserve">Com o </w:t>
      </w:r>
      <w:r w:rsidRPr="00712505">
        <w:rPr>
          <w:rFonts w:ascii="ArialMT" w:hAnsi="ArialMT" w:cs="ArialMT"/>
          <w:i/>
        </w:rPr>
        <w:t>deploy</w:t>
      </w:r>
      <w:r w:rsidRPr="00712505">
        <w:rPr>
          <w:rFonts w:ascii="ArialMT" w:hAnsi="ArialMT" w:cs="ArialMT"/>
        </w:rPr>
        <w:t xml:space="preserve"> finalizado nos deparamos com o </w:t>
      </w:r>
      <w:r w:rsidR="00A86EA5" w:rsidRPr="00712505">
        <w:rPr>
          <w:rFonts w:ascii="ArialMT" w:hAnsi="ArialMT" w:cs="ArialMT"/>
        </w:rPr>
        <w:t>ambiente</w:t>
      </w:r>
      <w:r w:rsidRPr="00712505">
        <w:rPr>
          <w:rFonts w:ascii="ArialMT" w:hAnsi="ArialMT" w:cs="ArialMT"/>
        </w:rPr>
        <w:t xml:space="preserve"> pronto para utilização,</w:t>
      </w:r>
      <w:r w:rsidR="00A86EA5" w:rsidRPr="00712505">
        <w:rPr>
          <w:rFonts w:ascii="ArialMT" w:hAnsi="ArialMT" w:cs="ArialMT"/>
        </w:rPr>
        <w:t xml:space="preserve"> os recursos digitais em </w:t>
      </w:r>
      <w:r w:rsidR="00A86EA5" w:rsidRPr="00712505">
        <w:rPr>
          <w:rFonts w:ascii="ArialMT" w:hAnsi="ArialMT" w:cs="ArialMT"/>
          <w:i/>
        </w:rPr>
        <w:t>cloud</w:t>
      </w:r>
      <w:r w:rsidR="00A86EA5" w:rsidRPr="00712505">
        <w:rPr>
          <w:rFonts w:ascii="ArialMT" w:hAnsi="ArialMT" w:cs="ArialMT"/>
        </w:rPr>
        <w:t xml:space="preserve"> permitem, a nos desenvolvedores uma </w:t>
      </w:r>
      <w:r w:rsidRPr="00712505">
        <w:rPr>
          <w:rFonts w:ascii="ArialMT" w:hAnsi="ArialMT" w:cs="ArialMT"/>
        </w:rPr>
        <w:t>forma mais rápida e eficiente</w:t>
      </w:r>
      <w:r w:rsidR="00A86EA5" w:rsidRPr="00712505">
        <w:rPr>
          <w:rFonts w:ascii="ArialMT" w:hAnsi="ArialMT" w:cs="ArialMT"/>
        </w:rPr>
        <w:t xml:space="preserve"> de mantermos nossa aplicação na </w:t>
      </w:r>
      <w:r w:rsidR="00A86EA5" w:rsidRPr="00712505">
        <w:rPr>
          <w:rFonts w:ascii="ArialMT" w:hAnsi="ArialMT" w:cs="ArialMT"/>
          <w:i/>
        </w:rPr>
        <w:t>web</w:t>
      </w:r>
      <w:r w:rsidRPr="00712505">
        <w:rPr>
          <w:rFonts w:ascii="ArialMT" w:hAnsi="ArialMT" w:cs="ArialMT"/>
        </w:rPr>
        <w:t>. Além disso, diminui o tempo de espera dos c</w:t>
      </w:r>
      <w:r w:rsidR="00A86EA5" w:rsidRPr="00712505">
        <w:rPr>
          <w:rFonts w:ascii="ArialMT" w:hAnsi="ArialMT" w:cs="ArialMT"/>
        </w:rPr>
        <w:t>lientes, que cada vez mais precisam de automação em um mercado tão volátil.</w:t>
      </w:r>
    </w:p>
    <w:p w14:paraId="6AE29F09" w14:textId="77777777" w:rsidR="00A86EA5" w:rsidRPr="00712505" w:rsidRDefault="00A86EA5" w:rsidP="00A86EA5">
      <w:pPr>
        <w:autoSpaceDE w:val="0"/>
        <w:autoSpaceDN w:val="0"/>
        <w:adjustRightInd w:val="0"/>
        <w:rPr>
          <w:b/>
        </w:rPr>
      </w:pPr>
    </w:p>
    <w:p w14:paraId="12FC0C84" w14:textId="77777777" w:rsidR="00A86EA5" w:rsidRPr="00712505" w:rsidRDefault="00A86EA5" w:rsidP="003E3218">
      <w:pPr>
        <w:rPr>
          <w:b/>
        </w:rPr>
      </w:pPr>
    </w:p>
    <w:p w14:paraId="6A78DB53" w14:textId="77777777" w:rsidR="00A86EA5" w:rsidRPr="00712505" w:rsidRDefault="00A86EA5" w:rsidP="003E3218">
      <w:pPr>
        <w:rPr>
          <w:b/>
        </w:rPr>
      </w:pPr>
    </w:p>
    <w:p w14:paraId="3982E1E9" w14:textId="77777777" w:rsidR="00A86EA5" w:rsidRPr="00712505" w:rsidRDefault="00A86EA5" w:rsidP="003E3218">
      <w:pPr>
        <w:rPr>
          <w:b/>
        </w:rPr>
      </w:pPr>
    </w:p>
    <w:p w14:paraId="6D216A8E" w14:textId="77777777" w:rsidR="00A86EA5" w:rsidRPr="00712505" w:rsidRDefault="00A86EA5" w:rsidP="003E3218">
      <w:pPr>
        <w:rPr>
          <w:b/>
        </w:rPr>
      </w:pPr>
    </w:p>
    <w:p w14:paraId="3601AB4B" w14:textId="77777777" w:rsidR="00A86EA5" w:rsidRPr="00712505" w:rsidRDefault="00A86EA5" w:rsidP="003E3218">
      <w:pPr>
        <w:rPr>
          <w:b/>
        </w:rPr>
      </w:pPr>
    </w:p>
    <w:p w14:paraId="791530B0" w14:textId="77777777" w:rsidR="00A86EA5" w:rsidRPr="00712505" w:rsidRDefault="00A86EA5" w:rsidP="003E3218">
      <w:pPr>
        <w:rPr>
          <w:b/>
        </w:rPr>
      </w:pPr>
    </w:p>
    <w:p w14:paraId="3CF9C4FA" w14:textId="77777777" w:rsidR="00A86EA5" w:rsidRPr="00712505" w:rsidRDefault="00A86EA5" w:rsidP="003E3218">
      <w:pPr>
        <w:rPr>
          <w:b/>
        </w:rPr>
      </w:pPr>
    </w:p>
    <w:p w14:paraId="55067A2B" w14:textId="77777777" w:rsidR="00CB4F64" w:rsidRPr="00712505" w:rsidRDefault="00F05A88" w:rsidP="00B86BC7">
      <w:pPr>
        <w:pStyle w:val="Ttulo1"/>
        <w:numPr>
          <w:ilvl w:val="0"/>
          <w:numId w:val="0"/>
        </w:numPr>
        <w:ind w:left="431" w:hanging="431"/>
      </w:pPr>
      <w:bookmarkStart w:id="10" w:name="_Toc530601632"/>
      <w:r w:rsidRPr="00712505">
        <w:t>7</w:t>
      </w:r>
      <w:r w:rsidR="00CB4F64" w:rsidRPr="00712505">
        <w:t xml:space="preserve"> ENTREGA 5</w:t>
      </w:r>
      <w:bookmarkEnd w:id="10"/>
    </w:p>
    <w:p w14:paraId="7489AB2B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-BoldMT" w:hAnsi="Arial-BoldMT" w:cs="Arial-BoldMT"/>
          <w:b/>
          <w:bCs/>
        </w:rPr>
        <w:t xml:space="preserve">Competências esperadas dos estudantes no quinto semestre do curso </w:t>
      </w:r>
      <w:r w:rsidRPr="00712505">
        <w:rPr>
          <w:rFonts w:ascii="ArialMT" w:hAnsi="ArialMT" w:cs="ArialMT"/>
        </w:rPr>
        <w:t>– (trabalhos e projetos que devem ser capazes de desenvolver).</w:t>
      </w:r>
    </w:p>
    <w:p w14:paraId="607891DF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-BoldMT" w:hAnsi="Arial-BoldMT" w:cs="Arial-BoldMT"/>
          <w:b/>
          <w:bCs/>
        </w:rPr>
      </w:pPr>
      <w:r w:rsidRPr="00712505">
        <w:rPr>
          <w:rFonts w:ascii="Arial-BoldMT" w:hAnsi="Arial-BoldMT" w:cs="Arial-BoldMT"/>
          <w:b/>
          <w:bCs/>
        </w:rPr>
        <w:t>Lado cliente</w:t>
      </w:r>
    </w:p>
    <w:p w14:paraId="0C80FE98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-BoldMT" w:hAnsi="Arial-BoldMT" w:cs="Arial-BoldMT"/>
          <w:b/>
          <w:bCs/>
        </w:rPr>
      </w:pPr>
      <w:r w:rsidRPr="00712505">
        <w:rPr>
          <w:rFonts w:ascii="Arial-BoldMT" w:hAnsi="Arial-BoldMT" w:cs="Arial-BoldMT"/>
          <w:b/>
          <w:bCs/>
        </w:rPr>
        <w:t>Prototipagem</w:t>
      </w:r>
    </w:p>
    <w:p w14:paraId="4BB3B3E2" w14:textId="77777777" w:rsidR="007C0F66" w:rsidRPr="00712505" w:rsidRDefault="007C0F66" w:rsidP="00DB7F0B">
      <w:pPr>
        <w:autoSpaceDE w:val="0"/>
        <w:autoSpaceDN w:val="0"/>
        <w:adjustRightInd w:val="0"/>
        <w:spacing w:line="240" w:lineRule="auto"/>
        <w:ind w:left="2268"/>
        <w:rPr>
          <w:rFonts w:ascii="ArialMT" w:hAnsi="ArialMT" w:cs="ArialMT"/>
          <w:sz w:val="20"/>
          <w:szCs w:val="20"/>
        </w:rPr>
      </w:pPr>
      <w:r w:rsidRPr="00712505">
        <w:rPr>
          <w:rFonts w:ascii="ArialMT" w:hAnsi="ArialMT" w:cs="ArialMT"/>
          <w:sz w:val="20"/>
          <w:szCs w:val="20"/>
        </w:rPr>
        <w:t xml:space="preserve">Os estudantes serão capazes de criar uma série de protótipos para aplicações hipotéticas </w:t>
      </w:r>
      <w:r w:rsidRPr="00712505">
        <w:rPr>
          <w:rFonts w:ascii="Arial-ItalicMT" w:hAnsi="Arial-ItalicMT" w:cs="Arial-ItalicMT"/>
          <w:i/>
          <w:iCs/>
          <w:sz w:val="20"/>
          <w:szCs w:val="20"/>
        </w:rPr>
        <w:t xml:space="preserve">Web </w:t>
      </w:r>
      <w:r w:rsidRPr="00712505">
        <w:rPr>
          <w:rFonts w:ascii="ArialMT" w:hAnsi="ArialMT" w:cs="ArialMT"/>
          <w:sz w:val="20"/>
          <w:szCs w:val="20"/>
        </w:rPr>
        <w:t xml:space="preserve">com os possíveis temas de aplicativos: cliente de </w:t>
      </w:r>
      <w:r w:rsidRPr="00712505">
        <w:rPr>
          <w:rFonts w:ascii="Arial-ItalicMT" w:hAnsi="Arial-ItalicMT" w:cs="Arial-ItalicMT"/>
          <w:i/>
          <w:iCs/>
          <w:sz w:val="20"/>
          <w:szCs w:val="20"/>
        </w:rPr>
        <w:t>e-mail</w:t>
      </w:r>
      <w:r w:rsidRPr="00712505">
        <w:rPr>
          <w:rFonts w:ascii="ArialMT" w:hAnsi="ArialMT" w:cs="ArialMT"/>
          <w:sz w:val="20"/>
          <w:szCs w:val="20"/>
        </w:rPr>
        <w:t xml:space="preserve">; cliente </w:t>
      </w:r>
      <w:r w:rsidRPr="00712505">
        <w:rPr>
          <w:rFonts w:ascii="Arial-ItalicMT" w:hAnsi="Arial-ItalicMT" w:cs="Arial-ItalicMT"/>
          <w:i/>
          <w:iCs/>
          <w:sz w:val="20"/>
          <w:szCs w:val="20"/>
        </w:rPr>
        <w:t xml:space="preserve">on-line </w:t>
      </w:r>
      <w:r w:rsidRPr="00712505">
        <w:rPr>
          <w:rFonts w:ascii="ArialMT" w:hAnsi="ArialMT" w:cs="ArialMT"/>
          <w:sz w:val="20"/>
          <w:szCs w:val="20"/>
        </w:rPr>
        <w:t>de compartilhamento de</w:t>
      </w:r>
      <w:r w:rsidRPr="00712505">
        <w:rPr>
          <w:rFonts w:ascii="Arial-ItalicMT" w:hAnsi="Arial-ItalicMT" w:cs="Arial-ItalicMT"/>
          <w:i/>
          <w:iCs/>
          <w:sz w:val="20"/>
          <w:szCs w:val="20"/>
        </w:rPr>
        <w:t xml:space="preserve"> </w:t>
      </w:r>
      <w:r w:rsidRPr="00712505">
        <w:rPr>
          <w:rFonts w:ascii="ArialMT" w:hAnsi="ArialMT" w:cs="ArialMT"/>
          <w:sz w:val="20"/>
          <w:szCs w:val="20"/>
        </w:rPr>
        <w:t xml:space="preserve">música; ferramenta para dispositivos do tipo </w:t>
      </w:r>
      <w:r w:rsidRPr="00712505">
        <w:rPr>
          <w:rFonts w:ascii="Arial-ItalicMT" w:hAnsi="Arial-ItalicMT" w:cs="Arial-ItalicMT"/>
          <w:i/>
          <w:iCs/>
          <w:sz w:val="20"/>
          <w:szCs w:val="20"/>
        </w:rPr>
        <w:t xml:space="preserve">tablet </w:t>
      </w:r>
      <w:r w:rsidRPr="00712505">
        <w:rPr>
          <w:rFonts w:ascii="ArialMT" w:hAnsi="ArialMT" w:cs="ArialMT"/>
          <w:sz w:val="20"/>
          <w:szCs w:val="20"/>
        </w:rPr>
        <w:t xml:space="preserve">ou </w:t>
      </w:r>
      <w:r w:rsidRPr="00712505">
        <w:rPr>
          <w:rFonts w:ascii="Arial-ItalicMT" w:hAnsi="Arial-ItalicMT" w:cs="Arial-ItalicMT"/>
          <w:i/>
          <w:iCs/>
          <w:sz w:val="20"/>
          <w:szCs w:val="20"/>
        </w:rPr>
        <w:t xml:space="preserve">smartphone </w:t>
      </w:r>
      <w:r w:rsidRPr="00712505">
        <w:rPr>
          <w:rFonts w:ascii="ArialMT" w:hAnsi="ArialMT" w:cs="ArialMT"/>
          <w:sz w:val="20"/>
          <w:szCs w:val="20"/>
        </w:rPr>
        <w:t>de gerenciamento de fotos;</w:t>
      </w:r>
      <w:r w:rsidRPr="00712505">
        <w:rPr>
          <w:rFonts w:ascii="Arial-ItalicMT" w:hAnsi="Arial-ItalicMT" w:cs="Arial-ItalicMT"/>
          <w:i/>
          <w:iCs/>
          <w:sz w:val="20"/>
          <w:szCs w:val="20"/>
        </w:rPr>
        <w:t xml:space="preserve"> </w:t>
      </w:r>
      <w:r w:rsidRPr="00712505">
        <w:rPr>
          <w:rFonts w:ascii="ArialMT" w:hAnsi="ArialMT" w:cs="ArialMT"/>
          <w:sz w:val="20"/>
          <w:szCs w:val="20"/>
        </w:rPr>
        <w:t>compartilhamento de aplicativos; aplicativo agregador de redes sociais; de identidade;</w:t>
      </w:r>
      <w:r w:rsidRPr="00712505">
        <w:rPr>
          <w:rFonts w:ascii="Arial-ItalicMT" w:hAnsi="Arial-ItalicMT" w:cs="Arial-ItalicMT"/>
          <w:i/>
          <w:iCs/>
          <w:sz w:val="20"/>
          <w:szCs w:val="20"/>
        </w:rPr>
        <w:t xml:space="preserve"> </w:t>
      </w:r>
      <w:r w:rsidRPr="00712505">
        <w:rPr>
          <w:rFonts w:ascii="ArialMT" w:hAnsi="ArialMT" w:cs="ArialMT"/>
          <w:sz w:val="20"/>
          <w:szCs w:val="20"/>
        </w:rPr>
        <w:t>gerenciamento de ferramentas; gerenciamento do sistema de lista de contatos de ambientes de</w:t>
      </w:r>
      <w:r w:rsidRPr="00712505">
        <w:rPr>
          <w:rFonts w:ascii="Arial-ItalicMT" w:hAnsi="Arial-ItalicMT" w:cs="Arial-ItalicMT"/>
          <w:i/>
          <w:iCs/>
          <w:sz w:val="20"/>
          <w:szCs w:val="20"/>
        </w:rPr>
        <w:t xml:space="preserve"> </w:t>
      </w:r>
      <w:r w:rsidRPr="00712505">
        <w:rPr>
          <w:rFonts w:ascii="ArialMT" w:hAnsi="ArialMT" w:cs="ArialMT"/>
          <w:sz w:val="20"/>
          <w:szCs w:val="20"/>
        </w:rPr>
        <w:t>redes sociais; jogo online; gerenciamento de arquivos online; compartilhamento de protótipo;</w:t>
      </w:r>
      <w:r w:rsidRPr="00712505">
        <w:rPr>
          <w:rFonts w:ascii="Arial-ItalicMT" w:hAnsi="Arial-ItalicMT" w:cs="Arial-ItalicMT"/>
          <w:i/>
          <w:iCs/>
          <w:sz w:val="20"/>
          <w:szCs w:val="20"/>
        </w:rPr>
        <w:t xml:space="preserve"> </w:t>
      </w:r>
      <w:r w:rsidRPr="00712505">
        <w:rPr>
          <w:rFonts w:ascii="ArialMT" w:hAnsi="ArialMT" w:cs="ArialMT"/>
          <w:sz w:val="20"/>
          <w:szCs w:val="20"/>
        </w:rPr>
        <w:t>dentre outros.</w:t>
      </w:r>
      <w:r w:rsidR="00DB7F0B" w:rsidRPr="00712505">
        <w:rPr>
          <w:rStyle w:val="Refdenotaderodap"/>
          <w:rFonts w:ascii="ArialMT" w:hAnsi="ArialMT" w:cs="ArialMT"/>
          <w:sz w:val="20"/>
          <w:szCs w:val="20"/>
        </w:rPr>
        <w:footnoteReference w:id="1"/>
      </w:r>
    </w:p>
    <w:p w14:paraId="4808B473" w14:textId="77777777" w:rsidR="00DB7F0B" w:rsidRPr="00712505" w:rsidRDefault="00DB7F0B" w:rsidP="00DB7F0B">
      <w:pPr>
        <w:autoSpaceDE w:val="0"/>
        <w:autoSpaceDN w:val="0"/>
        <w:adjustRightInd w:val="0"/>
        <w:spacing w:line="240" w:lineRule="auto"/>
        <w:ind w:left="2268"/>
        <w:rPr>
          <w:rFonts w:ascii="Arial-ItalicMT" w:hAnsi="Arial-ItalicMT" w:cs="Arial-ItalicMT"/>
          <w:i/>
          <w:iCs/>
          <w:sz w:val="20"/>
          <w:szCs w:val="20"/>
        </w:rPr>
      </w:pPr>
    </w:p>
    <w:p w14:paraId="10FF8755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-BoldMT" w:hAnsi="Arial-BoldMT" w:cs="Arial-BoldMT"/>
          <w:b/>
          <w:bCs/>
        </w:rPr>
        <w:t xml:space="preserve">Criar um Protótipo de papel </w:t>
      </w:r>
      <w:r w:rsidRPr="00712505">
        <w:rPr>
          <w:rFonts w:ascii="ArialMT" w:hAnsi="ArialMT" w:cs="ArialMT"/>
        </w:rPr>
        <w:t>usando qualquer número de ferramentas analógicas, incluindo: papel, caneta, lápis, fita adesiva, tesoura, cartolina, folhas de transparência, fio dental, etc.</w:t>
      </w:r>
    </w:p>
    <w:p w14:paraId="35F77C68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-BoldMT" w:hAnsi="Arial-BoldMT" w:cs="Arial-BoldMT"/>
          <w:b/>
          <w:bCs/>
        </w:rPr>
        <w:t xml:space="preserve">Criar o Protótipo interativo </w:t>
      </w:r>
      <w:r w:rsidRPr="00712505">
        <w:rPr>
          <w:rFonts w:ascii="ArialMT" w:hAnsi="ArialMT" w:cs="ArialMT"/>
        </w:rPr>
        <w:t>baseando-se no protótipo de papel. Revisar protótipo usando</w:t>
      </w:r>
      <w:r w:rsidR="00D60A80" w:rsidRPr="00712505">
        <w:rPr>
          <w:rFonts w:ascii="ArialMT" w:hAnsi="ArialMT" w:cs="ArialMT"/>
        </w:rPr>
        <w:t xml:space="preserve"> </w:t>
      </w:r>
      <w:r w:rsidRPr="00712505">
        <w:rPr>
          <w:rFonts w:ascii="ArialMT" w:hAnsi="ArialMT" w:cs="ArialMT"/>
        </w:rPr>
        <w:t xml:space="preserve">Fireworks, </w:t>
      </w:r>
      <w:proofErr w:type="spellStart"/>
      <w:r w:rsidRPr="00712505">
        <w:rPr>
          <w:rFonts w:ascii="ArialMT" w:hAnsi="ArialMT" w:cs="ArialMT"/>
        </w:rPr>
        <w:t>Axure</w:t>
      </w:r>
      <w:proofErr w:type="spellEnd"/>
      <w:r w:rsidRPr="00712505">
        <w:rPr>
          <w:rFonts w:ascii="ArialMT" w:hAnsi="ArialMT" w:cs="ArialMT"/>
        </w:rPr>
        <w:t xml:space="preserve">, PowerPoint, ou outra ferramenta que permita percorrer rapidamente as ideias. O protótipo deve mostrar o estado de interação, mensagens de </w:t>
      </w:r>
      <w:r w:rsidRPr="00712505">
        <w:rPr>
          <w:rFonts w:ascii="Arial-ItalicMT" w:hAnsi="Arial-ItalicMT" w:cs="Arial-ItalicMT"/>
          <w:i/>
          <w:iCs/>
        </w:rPr>
        <w:t>feedback</w:t>
      </w:r>
      <w:r w:rsidRPr="00712505">
        <w:rPr>
          <w:rFonts w:ascii="ArialMT" w:hAnsi="ArialMT" w:cs="ArialMT"/>
        </w:rPr>
        <w:t>, e simular exibição de dados dinâmico.</w:t>
      </w:r>
    </w:p>
    <w:p w14:paraId="726C61EB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MT" w:hAnsi="ArialMT" w:cs="ArialMT"/>
        </w:rPr>
        <w:t xml:space="preserve">Apresentar o protótipo para a classe de receber </w:t>
      </w:r>
      <w:r w:rsidRPr="00712505">
        <w:rPr>
          <w:rFonts w:ascii="Arial-ItalicMT" w:hAnsi="Arial-ItalicMT" w:cs="Arial-ItalicMT"/>
          <w:i/>
          <w:iCs/>
        </w:rPr>
        <w:t xml:space="preserve">feedback </w:t>
      </w:r>
      <w:r w:rsidRPr="00712505">
        <w:rPr>
          <w:rFonts w:ascii="ArialMT" w:hAnsi="ArialMT" w:cs="ArialMT"/>
        </w:rPr>
        <w:t>e compartilhar as experiências usando as ferramentas selecionadas.</w:t>
      </w:r>
    </w:p>
    <w:p w14:paraId="42F560CB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MT" w:hAnsi="ArialMT" w:cs="ArialMT"/>
        </w:rPr>
        <w:t>Aperfeiçoar o protótipo anterior incluindo sugestões do professor e dos colegas.</w:t>
      </w:r>
    </w:p>
    <w:p w14:paraId="5A8F1F4A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-BoldMT" w:hAnsi="Arial-BoldMT" w:cs="Arial-BoldMT"/>
          <w:b/>
          <w:bCs/>
        </w:rPr>
        <w:t xml:space="preserve">Criar o Protótipo de aplicativo </w:t>
      </w:r>
      <w:r w:rsidRPr="00712505">
        <w:rPr>
          <w:rFonts w:ascii="ArialMT" w:hAnsi="ArialMT" w:cs="ArialMT"/>
        </w:rPr>
        <w:t>com JavaScript, HTML e CSS que simule o armazenamento de dados, recuperação de dados, padrões de interação e outros elementos necessários para a aplicação.</w:t>
      </w:r>
    </w:p>
    <w:p w14:paraId="3FB04807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MT" w:hAnsi="ArialMT" w:cs="ArialMT"/>
        </w:rPr>
        <w:t xml:space="preserve">Não se concentrar sobre a estética de </w:t>
      </w:r>
      <w:r w:rsidRPr="00712505">
        <w:rPr>
          <w:rFonts w:ascii="Arial-ItalicMT" w:hAnsi="Arial-ItalicMT" w:cs="Arial-ItalicMT"/>
          <w:i/>
          <w:iCs/>
        </w:rPr>
        <w:t>design</w:t>
      </w:r>
      <w:r w:rsidRPr="00712505">
        <w:rPr>
          <w:rFonts w:ascii="ArialMT" w:hAnsi="ArialMT" w:cs="ArialMT"/>
        </w:rPr>
        <w:t>, mas garantir que o protótipo tenha uma hierarquia de informações claras, seja profissional e utilizável.</w:t>
      </w:r>
    </w:p>
    <w:p w14:paraId="68C80ED4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-BoldMT" w:hAnsi="Arial-BoldMT" w:cs="Arial-BoldMT"/>
          <w:b/>
          <w:bCs/>
        </w:rPr>
      </w:pPr>
      <w:r w:rsidRPr="00712505">
        <w:rPr>
          <w:rFonts w:ascii="Arial-BoldMT" w:hAnsi="Arial-BoldMT" w:cs="Arial-BoldMT"/>
          <w:b/>
          <w:bCs/>
        </w:rPr>
        <w:t>Testes de usabilidade</w:t>
      </w:r>
    </w:p>
    <w:p w14:paraId="5DEDD67F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MT" w:hAnsi="ArialMT" w:cs="ArialMT"/>
        </w:rPr>
        <w:t>Projetar, conduzir e analisar testes de usabilidade com base nos princípios estabelecidos, nos resultados de pesquisa com o protótipo e na teoria estudada.</w:t>
      </w:r>
      <w:r w:rsidR="00402BEE" w:rsidRPr="00712505">
        <w:rPr>
          <w:rFonts w:ascii="ArialMT" w:hAnsi="ArialMT" w:cs="ArialMT"/>
        </w:rPr>
        <w:t xml:space="preserve"> </w:t>
      </w:r>
      <w:r w:rsidRPr="00712505">
        <w:rPr>
          <w:rFonts w:ascii="ArialMT" w:hAnsi="ArialMT" w:cs="ArialMT"/>
        </w:rPr>
        <w:lastRenderedPageBreak/>
        <w:t>Desenvolver um plano de teste de usabilidade, recrutar os usuários apropriados, criar cenários robustos de tarefas, facilitar os testes, analisar e comunicar os resultados do teste.</w:t>
      </w:r>
    </w:p>
    <w:p w14:paraId="084AAD2B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MT" w:hAnsi="ArialMT" w:cs="ArialMT"/>
        </w:rPr>
        <w:t xml:space="preserve">Realizar testes tanto para estações de trabalho quanto para </w:t>
      </w:r>
      <w:r w:rsidR="00B437F6" w:rsidRPr="00712505">
        <w:rPr>
          <w:rFonts w:ascii="ArialMT" w:hAnsi="ArialMT" w:cs="ArialMT"/>
        </w:rPr>
        <w:t>dispositivos</w:t>
      </w:r>
      <w:r w:rsidRPr="00712505">
        <w:rPr>
          <w:rFonts w:ascii="ArialMT" w:hAnsi="ArialMT" w:cs="ArialMT"/>
        </w:rPr>
        <w:t xml:space="preserve"> móveis.</w:t>
      </w:r>
    </w:p>
    <w:p w14:paraId="33E1F4BB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-BoldMT" w:hAnsi="Arial-BoldMT" w:cs="Arial-BoldMT"/>
          <w:b/>
          <w:bCs/>
        </w:rPr>
      </w:pPr>
      <w:r w:rsidRPr="00712505">
        <w:rPr>
          <w:rFonts w:ascii="ArialMT" w:hAnsi="ArialMT" w:cs="ArialMT"/>
        </w:rPr>
        <w:t xml:space="preserve">Comunicar os resultados no </w:t>
      </w:r>
      <w:r w:rsidRPr="00712505">
        <w:rPr>
          <w:rFonts w:ascii="Arial-BoldMT" w:hAnsi="Arial-BoldMT" w:cs="Arial-BoldMT"/>
          <w:b/>
          <w:bCs/>
        </w:rPr>
        <w:t xml:space="preserve">Blog Jornal </w:t>
      </w:r>
      <w:r w:rsidRPr="00712505">
        <w:rPr>
          <w:rFonts w:ascii="ArialMT" w:hAnsi="ArialMT" w:cs="ArialMT"/>
        </w:rPr>
        <w:t xml:space="preserve">e escrever o </w:t>
      </w:r>
      <w:r w:rsidRPr="00712505">
        <w:rPr>
          <w:rFonts w:ascii="Arial-BoldMT" w:hAnsi="Arial-BoldMT" w:cs="Arial-BoldMT"/>
          <w:b/>
          <w:bCs/>
        </w:rPr>
        <w:t>Relatório de Usabilidade (artigo).</w:t>
      </w:r>
    </w:p>
    <w:p w14:paraId="7E7686EB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-BoldMT" w:hAnsi="Arial-BoldMT" w:cs="Arial-BoldMT"/>
          <w:b/>
          <w:bCs/>
        </w:rPr>
      </w:pPr>
      <w:r w:rsidRPr="00712505">
        <w:rPr>
          <w:rFonts w:ascii="Arial-BoldMT" w:hAnsi="Arial-BoldMT" w:cs="Arial-BoldMT"/>
          <w:b/>
          <w:bCs/>
        </w:rPr>
        <w:t>Lado servidor</w:t>
      </w:r>
    </w:p>
    <w:p w14:paraId="2422CF2C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MT" w:hAnsi="ArialMT" w:cs="ArialMT"/>
        </w:rPr>
        <w:t xml:space="preserve">Desenvolver um </w:t>
      </w:r>
      <w:r w:rsidRPr="00712505">
        <w:rPr>
          <w:rFonts w:ascii="ArialMT" w:hAnsi="ArialMT" w:cs="ArialMT"/>
          <w:i/>
        </w:rPr>
        <w:t>site</w:t>
      </w:r>
      <w:r w:rsidRPr="00712505">
        <w:rPr>
          <w:rFonts w:ascii="ArialMT" w:hAnsi="ArialMT" w:cs="ArialMT"/>
        </w:rPr>
        <w:t xml:space="preserve"> completo de e-commerce ou outro tipo de negócio na Internet usando uma linguagem apropriada a servidores e padrões de projeto.</w:t>
      </w:r>
    </w:p>
    <w:p w14:paraId="667290BE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-BoldMT" w:hAnsi="Arial-BoldMT" w:cs="Arial-BoldMT"/>
          <w:b/>
          <w:bCs/>
        </w:rPr>
      </w:pPr>
      <w:r w:rsidRPr="00712505">
        <w:rPr>
          <w:rFonts w:ascii="Arial-BoldMT" w:hAnsi="Arial-BoldMT" w:cs="Arial-BoldMT"/>
          <w:b/>
          <w:bCs/>
        </w:rPr>
        <w:t>Trabalho de graduação</w:t>
      </w:r>
    </w:p>
    <w:p w14:paraId="5427A6FC" w14:textId="77777777" w:rsidR="007C0F66" w:rsidRPr="00712505" w:rsidRDefault="007C0F66" w:rsidP="003E3218">
      <w:pPr>
        <w:autoSpaceDE w:val="0"/>
        <w:autoSpaceDN w:val="0"/>
        <w:adjustRightInd w:val="0"/>
        <w:rPr>
          <w:rFonts w:ascii="ArialMT" w:hAnsi="ArialMT" w:cs="ArialMT"/>
        </w:rPr>
      </w:pPr>
      <w:r w:rsidRPr="00712505">
        <w:rPr>
          <w:rFonts w:ascii="ArialMT" w:hAnsi="ArialMT" w:cs="ArialMT"/>
        </w:rPr>
        <w:t xml:space="preserve">Iniciar a organização do </w:t>
      </w:r>
      <w:r w:rsidRPr="00712505">
        <w:rPr>
          <w:rFonts w:ascii="Arial-ItalicMT" w:hAnsi="Arial-ItalicMT" w:cs="Arial-ItalicMT"/>
          <w:i/>
          <w:iCs/>
        </w:rPr>
        <w:t xml:space="preserve">portfólio </w:t>
      </w:r>
      <w:r w:rsidRPr="00712505">
        <w:rPr>
          <w:rFonts w:ascii="ArialMT" w:hAnsi="ArialMT" w:cs="ArialMT"/>
        </w:rPr>
        <w:t xml:space="preserve">individual dos projetos desenvolvidos ao longo do curso, mesmo que os mesmos tenham </w:t>
      </w:r>
      <w:r w:rsidR="00D70CB9" w:rsidRPr="00712505">
        <w:rPr>
          <w:rFonts w:ascii="ArialMT" w:hAnsi="ArialMT" w:cs="ArialMT"/>
        </w:rPr>
        <w:t>sido</w:t>
      </w:r>
      <w:r w:rsidRPr="00712505">
        <w:rPr>
          <w:rFonts w:ascii="ArialMT" w:hAnsi="ArialMT" w:cs="ArialMT"/>
        </w:rPr>
        <w:t xml:space="preserve"> desenvolvidos em equipe, o </w:t>
      </w:r>
      <w:r w:rsidRPr="00712505">
        <w:rPr>
          <w:rFonts w:ascii="Arial-ItalicMT" w:hAnsi="Arial-ItalicMT" w:cs="Arial-ItalicMT"/>
          <w:i/>
          <w:iCs/>
        </w:rPr>
        <w:t xml:space="preserve">portfólio </w:t>
      </w:r>
      <w:r w:rsidRPr="00712505">
        <w:rPr>
          <w:rFonts w:ascii="ArialMT" w:hAnsi="ArialMT" w:cs="ArialMT"/>
        </w:rPr>
        <w:t>é individual. Redigir resumos, artigos e relatórios técnicos dos trabalhos realizados em linguagem apropriada e na forma culta.</w:t>
      </w:r>
    </w:p>
    <w:p w14:paraId="103DE2D9" w14:textId="77777777" w:rsidR="00522B59" w:rsidRPr="00712505" w:rsidRDefault="00522B59" w:rsidP="003E3218">
      <w:pPr>
        <w:autoSpaceDE w:val="0"/>
        <w:autoSpaceDN w:val="0"/>
        <w:adjustRightInd w:val="0"/>
        <w:rPr>
          <w:rFonts w:ascii="ArialMT" w:hAnsi="ArialMT" w:cs="ArialMT"/>
        </w:rPr>
      </w:pPr>
    </w:p>
    <w:p w14:paraId="31345562" w14:textId="77777777" w:rsidR="00F05A88" w:rsidRPr="00712505" w:rsidRDefault="00F05A88" w:rsidP="00F05A88">
      <w:pPr>
        <w:rPr>
          <w:b/>
        </w:rPr>
      </w:pPr>
      <w:r w:rsidRPr="00712505">
        <w:rPr>
          <w:b/>
        </w:rPr>
        <w:t>Conceituação</w:t>
      </w:r>
    </w:p>
    <w:p w14:paraId="3FBC4D12" w14:textId="77777777" w:rsidR="00402BEE" w:rsidRPr="00712505" w:rsidRDefault="00CE3618" w:rsidP="00F05A88">
      <w:r w:rsidRPr="00712505">
        <w:t>O protótipo é</w:t>
      </w:r>
      <w:r w:rsidR="00522B59" w:rsidRPr="00712505">
        <w:t xml:space="preserve"> uma representação ou implementação</w:t>
      </w:r>
      <w:r w:rsidR="00402BEE" w:rsidRPr="00712505">
        <w:t xml:space="preserve"> </w:t>
      </w:r>
      <w:r w:rsidR="00522B59" w:rsidRPr="00712505">
        <w:t xml:space="preserve">concreta, porém parcial, do </w:t>
      </w:r>
      <w:r w:rsidR="00522B59" w:rsidRPr="00712505">
        <w:rPr>
          <w:i/>
        </w:rPr>
        <w:t>design</w:t>
      </w:r>
      <w:r w:rsidR="00522B59" w:rsidRPr="00712505">
        <w:t xml:space="preserve"> de um</w:t>
      </w:r>
      <w:r w:rsidR="00402BEE" w:rsidRPr="00712505">
        <w:t xml:space="preserve"> </w:t>
      </w:r>
      <w:r w:rsidR="00522B59" w:rsidRPr="00712505">
        <w:t>sistema.</w:t>
      </w:r>
      <w:r w:rsidR="00402BEE" w:rsidRPr="00712505">
        <w:t xml:space="preserve"> </w:t>
      </w:r>
      <w:r w:rsidR="00522B59" w:rsidRPr="00712505">
        <w:t>Quando desenvolvemos protótipos</w:t>
      </w:r>
      <w:r w:rsidR="00402BEE" w:rsidRPr="00712505">
        <w:t xml:space="preserve"> </w:t>
      </w:r>
      <w:r w:rsidR="00522B59" w:rsidRPr="00712505">
        <w:t>precisamos especificar qual tipo será</w:t>
      </w:r>
      <w:r w:rsidR="00402BEE" w:rsidRPr="00712505">
        <w:t xml:space="preserve"> </w:t>
      </w:r>
      <w:r w:rsidR="00522B59" w:rsidRPr="00712505">
        <w:t>desenvolvido, sendo que essa escolha irá</w:t>
      </w:r>
      <w:r w:rsidR="00402BEE" w:rsidRPr="00712505">
        <w:t xml:space="preserve"> </w:t>
      </w:r>
      <w:r w:rsidR="00522B59" w:rsidRPr="00712505">
        <w:t>depender do tempo disponível para o</w:t>
      </w:r>
      <w:r w:rsidR="00402BEE" w:rsidRPr="00712505">
        <w:t xml:space="preserve"> </w:t>
      </w:r>
      <w:r w:rsidR="00522B59" w:rsidRPr="00712505">
        <w:t>desenvolvimento do protótipo, bem como</w:t>
      </w:r>
      <w:r w:rsidR="00402BEE" w:rsidRPr="00712505">
        <w:t xml:space="preserve"> </w:t>
      </w:r>
      <w:r w:rsidR="00522B59" w:rsidRPr="00712505">
        <w:t>os recursos disponíveis.</w:t>
      </w:r>
    </w:p>
    <w:p w14:paraId="35E5756B" w14:textId="77777777" w:rsidR="00CE3618" w:rsidRPr="00712505" w:rsidRDefault="00CE3618" w:rsidP="00F05A88">
      <w:r w:rsidRPr="00712505">
        <w:t>Os tipos de protótipos aqui desenvolvidos são;</w:t>
      </w:r>
    </w:p>
    <w:p w14:paraId="3ED66775" w14:textId="77777777" w:rsidR="00CE3618" w:rsidRPr="00712505" w:rsidRDefault="00CE3618" w:rsidP="00CE3618">
      <w:pPr>
        <w:pStyle w:val="PargrafodaLista"/>
        <w:numPr>
          <w:ilvl w:val="0"/>
          <w:numId w:val="7"/>
        </w:numPr>
      </w:pPr>
      <w:r w:rsidRPr="00712505">
        <w:rPr>
          <w:i/>
        </w:rPr>
        <w:t>Lo-fi</w:t>
      </w:r>
      <w:r w:rsidRPr="00712505">
        <w:t xml:space="preserve"> (baixa fidelidade): conhecidos como protótipos em papel. Para sua criação são usados apenas recursos “analógicos” como caneta, papel, lápis, tesoura, entre outros.</w:t>
      </w:r>
    </w:p>
    <w:p w14:paraId="424BC853" w14:textId="77777777" w:rsidR="00CE3618" w:rsidRPr="00712505" w:rsidRDefault="00CE3618" w:rsidP="00CE3618">
      <w:pPr>
        <w:pStyle w:val="PargrafodaLista"/>
        <w:numPr>
          <w:ilvl w:val="0"/>
          <w:numId w:val="7"/>
        </w:numPr>
      </w:pPr>
      <w:r w:rsidRPr="00712505">
        <w:rPr>
          <w:i/>
        </w:rPr>
        <w:t>Hi-fi</w:t>
      </w:r>
      <w:r w:rsidRPr="00712505">
        <w:t xml:space="preserve"> (alta fidelidade): são semelhantes ao produto final esperando (considerando aparência e sensação, sem se preocupar com funcionalidade). </w:t>
      </w:r>
    </w:p>
    <w:p w14:paraId="7050E34E" w14:textId="77777777" w:rsidR="00CE3618" w:rsidRPr="00712505" w:rsidRDefault="00CE3618" w:rsidP="00F05A88">
      <w:pPr>
        <w:rPr>
          <w:b/>
        </w:rPr>
      </w:pPr>
    </w:p>
    <w:p w14:paraId="6A2D084A" w14:textId="77777777" w:rsidR="00CE3618" w:rsidRPr="00712505" w:rsidRDefault="00CE3618" w:rsidP="00F05A88">
      <w:pPr>
        <w:rPr>
          <w:b/>
        </w:rPr>
      </w:pPr>
    </w:p>
    <w:p w14:paraId="5CA400E2" w14:textId="77777777" w:rsidR="00CE3618" w:rsidRPr="00712505" w:rsidRDefault="00CE3618" w:rsidP="00F05A88">
      <w:pPr>
        <w:rPr>
          <w:b/>
        </w:rPr>
      </w:pPr>
    </w:p>
    <w:p w14:paraId="1AC2BD90" w14:textId="77777777" w:rsidR="00CE3618" w:rsidRPr="00712505" w:rsidRDefault="00CE3618" w:rsidP="00F05A88">
      <w:pPr>
        <w:rPr>
          <w:b/>
        </w:rPr>
      </w:pPr>
    </w:p>
    <w:p w14:paraId="3BEF0086" w14:textId="77777777" w:rsidR="00CE3618" w:rsidRPr="00712505" w:rsidRDefault="00CE3618" w:rsidP="00F05A88">
      <w:pPr>
        <w:rPr>
          <w:b/>
        </w:rPr>
      </w:pPr>
    </w:p>
    <w:p w14:paraId="5AF3EBE5" w14:textId="77777777" w:rsidR="00F05A88" w:rsidRPr="00712505" w:rsidRDefault="00F05A88" w:rsidP="00F05A88">
      <w:pPr>
        <w:rPr>
          <w:b/>
        </w:rPr>
      </w:pPr>
      <w:r w:rsidRPr="00712505">
        <w:rPr>
          <w:b/>
        </w:rPr>
        <w:lastRenderedPageBreak/>
        <w:t>Desenvolvimento</w:t>
      </w:r>
    </w:p>
    <w:p w14:paraId="5AAD9A83" w14:textId="77777777" w:rsidR="000F7607" w:rsidRPr="00712505" w:rsidRDefault="00A37C96" w:rsidP="00F05A88">
      <w:r w:rsidRPr="00712505">
        <w:t xml:space="preserve">Para realizar o desenvolvimento do protótipo de baixo nível, foram definidas </w:t>
      </w:r>
      <w:r w:rsidR="00082A96" w:rsidRPr="00712505">
        <w:t xml:space="preserve">2 </w:t>
      </w:r>
      <w:r w:rsidRPr="00712505">
        <w:t xml:space="preserve">etapas de planejamento de um projeto de </w:t>
      </w:r>
      <w:r w:rsidRPr="00712505">
        <w:rPr>
          <w:i/>
        </w:rPr>
        <w:t>e-commerce</w:t>
      </w:r>
      <w:r w:rsidRPr="00712505">
        <w:t xml:space="preserve">, é muito importante criar algo cronológico que faça sentido, como a divisão por categorias. O protótipo precisa possuir os recursos de interação de um </w:t>
      </w:r>
      <w:r w:rsidRPr="00712505">
        <w:rPr>
          <w:i/>
        </w:rPr>
        <w:t>site</w:t>
      </w:r>
      <w:r w:rsidRPr="00712505">
        <w:t xml:space="preserve"> de compras digital.</w:t>
      </w:r>
    </w:p>
    <w:p w14:paraId="510D8A20" w14:textId="77777777" w:rsidR="00A37C96" w:rsidRPr="00712505" w:rsidRDefault="00A37C96" w:rsidP="00F05A88"/>
    <w:p w14:paraId="0F78D51B" w14:textId="77777777" w:rsidR="00A37C96" w:rsidRPr="00712505" w:rsidRDefault="00A37C96" w:rsidP="00F05A88">
      <w:r w:rsidRPr="00712505">
        <w:t xml:space="preserve">1 - Etapa: Dividir as categorias e como o </w:t>
      </w:r>
      <w:r w:rsidRPr="00712505">
        <w:rPr>
          <w:i/>
        </w:rPr>
        <w:t>site</w:t>
      </w:r>
      <w:r w:rsidRPr="00712505">
        <w:t xml:space="preserve"> vai ser </w:t>
      </w:r>
      <w:r w:rsidR="009F6ED3" w:rsidRPr="00712505">
        <w:t>definido</w:t>
      </w:r>
      <w:r w:rsidRPr="00712505">
        <w:t>:</w:t>
      </w:r>
    </w:p>
    <w:p w14:paraId="29941A5E" w14:textId="77777777" w:rsidR="00C82A20" w:rsidRPr="00712505" w:rsidRDefault="00C82A20" w:rsidP="00F05A88"/>
    <w:p w14:paraId="31C44C69" w14:textId="77777777" w:rsidR="00A37C96" w:rsidRPr="00712505" w:rsidRDefault="00FE3168" w:rsidP="00C82A20">
      <w:pPr>
        <w:jc w:val="center"/>
      </w:pPr>
      <w:r w:rsidRPr="00712505">
        <w:rPr>
          <w:sz w:val="20"/>
        </w:rPr>
        <w:t>Figura 28</w:t>
      </w:r>
      <w:r w:rsidR="00C82A20" w:rsidRPr="00712505">
        <w:rPr>
          <w:sz w:val="20"/>
        </w:rPr>
        <w:t xml:space="preserve"> – Categorias de desenvolvimento</w:t>
      </w:r>
    </w:p>
    <w:p w14:paraId="52B41DD4" w14:textId="77777777" w:rsidR="000F7607" w:rsidRPr="00712505" w:rsidRDefault="000F7607" w:rsidP="000F7607">
      <w:pPr>
        <w:jc w:val="center"/>
      </w:pPr>
      <w:r w:rsidRPr="00712505">
        <w:rPr>
          <w:noProof/>
        </w:rPr>
        <w:drawing>
          <wp:inline distT="0" distB="0" distL="0" distR="0" wp14:anchorId="30739A48" wp14:editId="5DF2904D">
            <wp:extent cx="4610100" cy="3457575"/>
            <wp:effectExtent l="4762" t="0" r="4763" b="4762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15717" cy="346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2501" w14:textId="77777777" w:rsidR="00C82A20" w:rsidRPr="00712505" w:rsidRDefault="00C82A20" w:rsidP="00C82A20">
      <w:pPr>
        <w:jc w:val="center"/>
      </w:pPr>
      <w:r w:rsidRPr="00712505">
        <w:rPr>
          <w:rFonts w:eastAsia="Calibri" w:cs="Arial"/>
          <w:sz w:val="20"/>
          <w:szCs w:val="20"/>
          <w:lang w:eastAsia="en-US"/>
        </w:rPr>
        <w:t>Fonte: Elaborada pelo autor</w:t>
      </w:r>
    </w:p>
    <w:p w14:paraId="253D9326" w14:textId="77777777" w:rsidR="000F7607" w:rsidRPr="00712505" w:rsidRDefault="000F7607" w:rsidP="000F7607">
      <w:pPr>
        <w:jc w:val="center"/>
      </w:pPr>
    </w:p>
    <w:p w14:paraId="4642CEFA" w14:textId="77777777" w:rsidR="00A37C96" w:rsidRPr="00712505" w:rsidRDefault="00A37C96" w:rsidP="00A37C96"/>
    <w:p w14:paraId="0C0B332D" w14:textId="77777777" w:rsidR="00A37C96" w:rsidRPr="00712505" w:rsidRDefault="00A37C96" w:rsidP="00A37C96"/>
    <w:p w14:paraId="24B6FD79" w14:textId="77777777" w:rsidR="00A37C96" w:rsidRPr="00712505" w:rsidRDefault="00A37C96" w:rsidP="00A37C96"/>
    <w:p w14:paraId="1B26C04F" w14:textId="77777777" w:rsidR="00C82A20" w:rsidRPr="00712505" w:rsidRDefault="00A37C96" w:rsidP="00A37C96">
      <w:r w:rsidRPr="00712505">
        <w:t>2 - Etapa: Desenvolver as telas de interação e suas estruturas:</w:t>
      </w:r>
    </w:p>
    <w:p w14:paraId="38AC56C4" w14:textId="77777777" w:rsidR="00082A96" w:rsidRPr="00712505" w:rsidRDefault="00082A96" w:rsidP="00082A96">
      <w:pPr>
        <w:jc w:val="center"/>
        <w:rPr>
          <w:sz w:val="20"/>
        </w:rPr>
      </w:pPr>
    </w:p>
    <w:p w14:paraId="46895C4B" w14:textId="77777777" w:rsidR="00BB55CD" w:rsidRPr="00712505" w:rsidRDefault="000E7E17" w:rsidP="00082A96">
      <w:pPr>
        <w:jc w:val="center"/>
        <w:rPr>
          <w:sz w:val="20"/>
        </w:rPr>
      </w:pPr>
      <w:r w:rsidRPr="00712505">
        <w:rPr>
          <w:sz w:val="20"/>
        </w:rPr>
        <w:t>Figura 29</w:t>
      </w:r>
      <w:r w:rsidR="00C82A20" w:rsidRPr="00712505">
        <w:rPr>
          <w:sz w:val="20"/>
        </w:rPr>
        <w:t xml:space="preserve"> – Interface do protótipo</w:t>
      </w:r>
    </w:p>
    <w:p w14:paraId="1EA680D7" w14:textId="77777777" w:rsidR="000F7607" w:rsidRPr="00712505" w:rsidRDefault="000F7607" w:rsidP="00A37C96">
      <w:pPr>
        <w:jc w:val="left"/>
      </w:pPr>
      <w:r w:rsidRPr="00712505">
        <w:rPr>
          <w:noProof/>
        </w:rPr>
        <w:drawing>
          <wp:inline distT="0" distB="0" distL="0" distR="0" wp14:anchorId="3D96B323" wp14:editId="59632566">
            <wp:extent cx="2771775" cy="2078831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246" cy="208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53A2" w:rsidRPr="00712505">
        <w:rPr>
          <w:noProof/>
        </w:rPr>
        <w:t xml:space="preserve">      </w:t>
      </w:r>
      <w:r w:rsidR="00A37C96" w:rsidRPr="00712505">
        <w:rPr>
          <w:noProof/>
        </w:rPr>
        <w:drawing>
          <wp:inline distT="0" distB="0" distL="0" distR="0" wp14:anchorId="4B9E922C" wp14:editId="1D5A6CD7">
            <wp:extent cx="2504108" cy="2506662"/>
            <wp:effectExtent l="0" t="127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14748" cy="251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9788A" w14:textId="77777777" w:rsidR="00C82A20" w:rsidRPr="00712505" w:rsidRDefault="00C82A20" w:rsidP="00C82A20">
      <w:pPr>
        <w:jc w:val="center"/>
      </w:pPr>
      <w:r w:rsidRPr="00712505">
        <w:rPr>
          <w:rFonts w:eastAsia="Calibri" w:cs="Arial"/>
          <w:sz w:val="20"/>
          <w:szCs w:val="20"/>
          <w:lang w:eastAsia="en-US"/>
        </w:rPr>
        <w:t>Fonte: Elaborada pelo autor</w:t>
      </w:r>
    </w:p>
    <w:p w14:paraId="24824E6E" w14:textId="77777777" w:rsidR="000F7607" w:rsidRPr="00712505" w:rsidRDefault="000F7607" w:rsidP="00F05A88">
      <w:pPr>
        <w:rPr>
          <w:b/>
        </w:rPr>
      </w:pPr>
    </w:p>
    <w:p w14:paraId="36079506" w14:textId="77777777" w:rsidR="000F7607" w:rsidRPr="00712505" w:rsidRDefault="000F7607" w:rsidP="00F05A88">
      <w:pPr>
        <w:rPr>
          <w:b/>
        </w:rPr>
      </w:pPr>
    </w:p>
    <w:p w14:paraId="5BECD075" w14:textId="77777777" w:rsidR="00B71B20" w:rsidRPr="00712505" w:rsidRDefault="00B71B20" w:rsidP="00F05A88"/>
    <w:p w14:paraId="27060B12" w14:textId="77777777" w:rsidR="00B71B20" w:rsidRPr="00712505" w:rsidRDefault="00B71B20" w:rsidP="00F05A88"/>
    <w:p w14:paraId="2DE380F7" w14:textId="77777777" w:rsidR="00B71B20" w:rsidRPr="00712505" w:rsidRDefault="00B71B20" w:rsidP="00F05A88"/>
    <w:p w14:paraId="0BD74BE4" w14:textId="77777777" w:rsidR="00B71B20" w:rsidRPr="00712505" w:rsidRDefault="00B71B20" w:rsidP="00F05A88"/>
    <w:p w14:paraId="5D871A3B" w14:textId="77777777" w:rsidR="00B71B20" w:rsidRPr="00712505" w:rsidRDefault="00B71B20" w:rsidP="00F05A88"/>
    <w:p w14:paraId="23063050" w14:textId="77777777" w:rsidR="00B71B20" w:rsidRPr="00712505" w:rsidRDefault="00B71B20" w:rsidP="00F05A88"/>
    <w:p w14:paraId="3F782F99" w14:textId="77777777" w:rsidR="00B71B20" w:rsidRPr="00712505" w:rsidRDefault="00B71B20" w:rsidP="00F05A88"/>
    <w:p w14:paraId="00C6E5D0" w14:textId="77777777" w:rsidR="00B71B20" w:rsidRPr="00712505" w:rsidRDefault="00B71B20" w:rsidP="00F05A88"/>
    <w:p w14:paraId="696B1F3F" w14:textId="77777777" w:rsidR="00B71B20" w:rsidRPr="00712505" w:rsidRDefault="00B71B20" w:rsidP="00F05A88"/>
    <w:p w14:paraId="4D9AA70D" w14:textId="77777777" w:rsidR="00B71B20" w:rsidRPr="00712505" w:rsidRDefault="00B71B20" w:rsidP="00F05A88"/>
    <w:p w14:paraId="410789FF" w14:textId="77777777" w:rsidR="00B71B20" w:rsidRPr="00712505" w:rsidRDefault="00B71B20" w:rsidP="00F05A88"/>
    <w:p w14:paraId="5945C12B" w14:textId="77777777" w:rsidR="00B71B20" w:rsidRPr="00712505" w:rsidRDefault="00B71B20" w:rsidP="00F05A88"/>
    <w:p w14:paraId="64107E0A" w14:textId="77777777" w:rsidR="00B71B20" w:rsidRPr="00712505" w:rsidRDefault="00B71B20" w:rsidP="00F05A88"/>
    <w:p w14:paraId="67C0234B" w14:textId="77777777" w:rsidR="000F7607" w:rsidRPr="00712505" w:rsidRDefault="00BB3209" w:rsidP="00F05A88">
      <w:r w:rsidRPr="00712505">
        <w:lastRenderedPageBreak/>
        <w:t xml:space="preserve">O protótipo de alta fidelidade ou </w:t>
      </w:r>
      <w:r w:rsidRPr="00712505">
        <w:rPr>
          <w:i/>
        </w:rPr>
        <w:t>mockup</w:t>
      </w:r>
      <w:r w:rsidRPr="00712505">
        <w:t xml:space="preserve"> é uma representação bem mais próxima do projeto a ser criado, baseado no de baixa fidelidade</w:t>
      </w:r>
      <w:r w:rsidR="00F41608" w:rsidRPr="00712505">
        <w:t>,</w:t>
      </w:r>
      <w:r w:rsidRPr="00712505">
        <w:t xml:space="preserve"> que foi elaborado. </w:t>
      </w:r>
      <w:r w:rsidR="00F41608" w:rsidRPr="00712505">
        <w:t>Simulamos o fluxo</w:t>
      </w:r>
      <w:r w:rsidRPr="00712505">
        <w:t xml:space="preserve"> de todas as funcionalidades de modo a medir a interação do usuário</w:t>
      </w:r>
      <w:r w:rsidR="00F41608" w:rsidRPr="00712505">
        <w:t>,</w:t>
      </w:r>
      <w:r w:rsidRPr="00712505">
        <w:t xml:space="preserve"> como</w:t>
      </w:r>
      <w:r w:rsidR="00F41608" w:rsidRPr="00712505">
        <w:t xml:space="preserve"> foi feito também no protótipo de baixo nível. Temos que chegar o mais próximo possível de um </w:t>
      </w:r>
      <w:r w:rsidRPr="00712505">
        <w:t>o produto final, é claro, sem resgatar e salvar nada em banco de dados</w:t>
      </w:r>
      <w:r w:rsidR="00F41608" w:rsidRPr="00712505">
        <w:t>.</w:t>
      </w:r>
    </w:p>
    <w:p w14:paraId="5116D008" w14:textId="77777777" w:rsidR="003513CB" w:rsidRPr="00712505" w:rsidRDefault="003513CB" w:rsidP="00F05A88"/>
    <w:p w14:paraId="7337B04C" w14:textId="77777777" w:rsidR="00B71B20" w:rsidRPr="00712505" w:rsidRDefault="000278AB" w:rsidP="003513CB">
      <w:pPr>
        <w:jc w:val="center"/>
        <w:rPr>
          <w:sz w:val="20"/>
        </w:rPr>
      </w:pPr>
      <w:r w:rsidRPr="00712505">
        <w:rPr>
          <w:sz w:val="20"/>
        </w:rPr>
        <w:t>Figura 30</w:t>
      </w:r>
      <w:r w:rsidR="00B71B20" w:rsidRPr="00712505">
        <w:rPr>
          <w:sz w:val="20"/>
        </w:rPr>
        <w:t xml:space="preserve"> – </w:t>
      </w:r>
      <w:r w:rsidR="003513CB" w:rsidRPr="00712505">
        <w:rPr>
          <w:sz w:val="20"/>
        </w:rPr>
        <w:t xml:space="preserve">Projeto de </w:t>
      </w:r>
      <w:r w:rsidR="003513CB" w:rsidRPr="00712505">
        <w:rPr>
          <w:i/>
          <w:sz w:val="20"/>
        </w:rPr>
        <w:t>Hi-fi</w:t>
      </w:r>
    </w:p>
    <w:p w14:paraId="3A735B4E" w14:textId="77777777" w:rsidR="00B71B20" w:rsidRPr="00712505" w:rsidRDefault="00B71B20" w:rsidP="00B71B20">
      <w:pPr>
        <w:jc w:val="center"/>
      </w:pPr>
      <w:r w:rsidRPr="00712505">
        <w:rPr>
          <w:noProof/>
        </w:rPr>
        <w:drawing>
          <wp:inline distT="0" distB="0" distL="0" distR="0" wp14:anchorId="310E3931" wp14:editId="09B4D26A">
            <wp:extent cx="4619625" cy="2462069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257" cy="248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A328" w14:textId="77777777" w:rsidR="001B78D8" w:rsidRPr="00712505" w:rsidRDefault="001B78D8" w:rsidP="001B78D8">
      <w:pPr>
        <w:jc w:val="center"/>
        <w:rPr>
          <w:b/>
        </w:rPr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da plataforma utilizada pelo auto</w:t>
      </w:r>
    </w:p>
    <w:p w14:paraId="0AF62820" w14:textId="77777777" w:rsidR="000F7607" w:rsidRPr="00712505" w:rsidRDefault="000F7607" w:rsidP="00F05A88">
      <w:pPr>
        <w:rPr>
          <w:b/>
        </w:rPr>
      </w:pPr>
    </w:p>
    <w:p w14:paraId="206E1CFB" w14:textId="77777777" w:rsidR="000F7607" w:rsidRPr="00712505" w:rsidRDefault="0043602E" w:rsidP="00B71B20">
      <w:pPr>
        <w:jc w:val="center"/>
        <w:rPr>
          <w:b/>
        </w:rPr>
      </w:pPr>
      <w:r w:rsidRPr="00712505">
        <w:rPr>
          <w:sz w:val="20"/>
          <w:szCs w:val="20"/>
        </w:rPr>
        <w:t xml:space="preserve">Figura 31 </w:t>
      </w:r>
      <w:r w:rsidR="003513CB" w:rsidRPr="00712505">
        <w:rPr>
          <w:sz w:val="20"/>
          <w:szCs w:val="20"/>
        </w:rPr>
        <w:t>–</w:t>
      </w:r>
      <w:r w:rsidRPr="00712505">
        <w:rPr>
          <w:sz w:val="20"/>
          <w:szCs w:val="20"/>
        </w:rPr>
        <w:t xml:space="preserve"> </w:t>
      </w:r>
      <w:r w:rsidRPr="00712505">
        <w:rPr>
          <w:i/>
          <w:sz w:val="20"/>
          <w:szCs w:val="20"/>
        </w:rPr>
        <w:t>Hi-fi</w:t>
      </w:r>
      <w:r w:rsidRPr="00712505">
        <w:rPr>
          <w:sz w:val="20"/>
          <w:szCs w:val="20"/>
        </w:rPr>
        <w:t xml:space="preserve"> </w:t>
      </w:r>
      <w:r w:rsidR="003513CB" w:rsidRPr="00712505">
        <w:rPr>
          <w:noProof/>
          <w:sz w:val="20"/>
          <w:szCs w:val="20"/>
        </w:rPr>
        <w:t>Simulação do prototipo</w:t>
      </w:r>
      <w:r w:rsidR="00B71B20" w:rsidRPr="00712505">
        <w:rPr>
          <w:noProof/>
        </w:rPr>
        <w:drawing>
          <wp:inline distT="0" distB="0" distL="0" distR="0" wp14:anchorId="78F8D62A" wp14:editId="7D3D0928">
            <wp:extent cx="4667250" cy="2487451"/>
            <wp:effectExtent l="0" t="0" r="0" b="825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293" cy="249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0509" w14:textId="77777777" w:rsidR="001B78D8" w:rsidRPr="00712505" w:rsidRDefault="001B78D8" w:rsidP="001B78D8">
      <w:pPr>
        <w:jc w:val="center"/>
        <w:rPr>
          <w:b/>
        </w:rPr>
      </w:pPr>
      <w:r w:rsidRPr="00712505">
        <w:rPr>
          <w:rFonts w:cs="Arial"/>
          <w:sz w:val="20"/>
          <w:szCs w:val="20"/>
        </w:rPr>
        <w:t xml:space="preserve">Fonte: </w:t>
      </w:r>
      <w:r w:rsidRPr="00712505">
        <w:rPr>
          <w:rFonts w:cs="Arial"/>
          <w:i/>
          <w:sz w:val="20"/>
          <w:szCs w:val="20"/>
        </w:rPr>
        <w:t>print screen</w:t>
      </w:r>
      <w:r w:rsidRPr="00712505">
        <w:rPr>
          <w:rFonts w:cs="Arial"/>
          <w:sz w:val="20"/>
          <w:szCs w:val="20"/>
        </w:rPr>
        <w:t xml:space="preserve"> da plataforma utilizada pelo auto</w:t>
      </w:r>
    </w:p>
    <w:p w14:paraId="1E2D1A5D" w14:textId="77777777" w:rsidR="000F7607" w:rsidRPr="00712505" w:rsidRDefault="000F7607" w:rsidP="00F05A88">
      <w:pPr>
        <w:rPr>
          <w:b/>
        </w:rPr>
      </w:pPr>
    </w:p>
    <w:p w14:paraId="43592A51" w14:textId="77777777" w:rsidR="00B8249D" w:rsidRPr="00712505" w:rsidRDefault="00B8249D" w:rsidP="00F05A88">
      <w:pPr>
        <w:rPr>
          <w:b/>
        </w:rPr>
      </w:pPr>
    </w:p>
    <w:p w14:paraId="4EB938AC" w14:textId="77777777" w:rsidR="00F05A88" w:rsidRPr="00712505" w:rsidRDefault="00F05A88" w:rsidP="00F05A88">
      <w:pPr>
        <w:rPr>
          <w:b/>
        </w:rPr>
      </w:pPr>
      <w:r w:rsidRPr="00712505">
        <w:rPr>
          <w:b/>
        </w:rPr>
        <w:t xml:space="preserve">Considerações </w:t>
      </w:r>
    </w:p>
    <w:p w14:paraId="32BFF0C2" w14:textId="77777777" w:rsidR="00462EDD" w:rsidRPr="00712505" w:rsidRDefault="00B8249D" w:rsidP="00F36AE2">
      <w:pPr>
        <w:autoSpaceDE w:val="0"/>
        <w:autoSpaceDN w:val="0"/>
        <w:adjustRightInd w:val="0"/>
        <w:sectPr w:rsidR="00462EDD" w:rsidRPr="00712505" w:rsidSect="00902E08">
          <w:headerReference w:type="default" r:id="rId50"/>
          <w:footerReference w:type="default" r:id="rId51"/>
          <w:pgSz w:w="11907" w:h="16840" w:code="9"/>
          <w:pgMar w:top="1134" w:right="1134" w:bottom="1134" w:left="1701" w:header="709" w:footer="709" w:gutter="0"/>
          <w:cols w:space="708"/>
          <w:docGrid w:linePitch="360"/>
        </w:sectPr>
      </w:pPr>
      <w:r w:rsidRPr="00712505">
        <w:rPr>
          <w:rFonts w:ascii="ArialMT" w:hAnsi="ArialMT" w:cs="ArialMT"/>
        </w:rPr>
        <w:t xml:space="preserve">Durante a realização dos protótipos de baixa e alta fidelidade, assumi o desafio de buscar a melhor solução para desenvolver o </w:t>
      </w:r>
      <w:r w:rsidRPr="00712505">
        <w:rPr>
          <w:rFonts w:ascii="ArialMT" w:hAnsi="ArialMT" w:cs="ArialMT"/>
          <w:i/>
        </w:rPr>
        <w:t>site</w:t>
      </w:r>
      <w:r w:rsidRPr="00712505">
        <w:rPr>
          <w:rFonts w:ascii="ArialMT" w:hAnsi="ArialMT" w:cs="ArialMT"/>
        </w:rPr>
        <w:t xml:space="preserve"> da entrega 4, logo tive o envolvimento de diferentes competências das diversas áreas de TI, em diferentes níveis hierárquicos, porém todas as habilidades técnicas tiveram relação direta ou indiretamente na administração do tempo e recurso para o desenvolvimento do projeto final.</w:t>
      </w:r>
    </w:p>
    <w:p w14:paraId="088406E4" w14:textId="77777777" w:rsidR="00CE3AC1" w:rsidRPr="00712505" w:rsidRDefault="00CE3AC1" w:rsidP="003E3218">
      <w:pPr>
        <w:jc w:val="left"/>
        <w:rPr>
          <w:sz w:val="16"/>
        </w:rPr>
      </w:pPr>
    </w:p>
    <w:p w14:paraId="4C090616" w14:textId="77777777" w:rsidR="00875B3B" w:rsidRPr="00712505" w:rsidRDefault="00875B3B" w:rsidP="003E3218">
      <w:pPr>
        <w:pStyle w:val="Ttulo1"/>
        <w:numPr>
          <w:ilvl w:val="0"/>
          <w:numId w:val="0"/>
        </w:numPr>
        <w:jc w:val="center"/>
      </w:pPr>
      <w:bookmarkStart w:id="11" w:name="_Toc482710437"/>
      <w:bookmarkStart w:id="12" w:name="_Toc530601633"/>
      <w:r w:rsidRPr="00712505">
        <w:t>REFERÊNCIAS</w:t>
      </w:r>
      <w:bookmarkEnd w:id="11"/>
      <w:r w:rsidR="00F05A88" w:rsidRPr="00712505">
        <w:t xml:space="preserve"> BIBLIOGRÁFICAS</w:t>
      </w:r>
      <w:bookmarkEnd w:id="12"/>
    </w:p>
    <w:p w14:paraId="113B48BF" w14:textId="77777777" w:rsidR="00E6543D" w:rsidRPr="00712505" w:rsidRDefault="00E6543D" w:rsidP="00E6543D"/>
    <w:p w14:paraId="2A627731" w14:textId="77777777" w:rsidR="00E6543D" w:rsidRPr="00712505" w:rsidRDefault="00E6543D" w:rsidP="00E6543D">
      <w:r w:rsidRPr="00712505">
        <w:t xml:space="preserve">ADOBE CREATIVE TEAM. </w:t>
      </w:r>
      <w:r w:rsidRPr="00712505">
        <w:rPr>
          <w:b/>
        </w:rPr>
        <w:t xml:space="preserve">Adobe </w:t>
      </w:r>
      <w:proofErr w:type="spellStart"/>
      <w:r w:rsidRPr="00712505">
        <w:rPr>
          <w:b/>
        </w:rPr>
        <w:t>photoshop</w:t>
      </w:r>
      <w:proofErr w:type="spellEnd"/>
      <w:r w:rsidRPr="00712505">
        <w:rPr>
          <w:b/>
        </w:rPr>
        <w:t xml:space="preserve"> professional CS5 </w:t>
      </w:r>
      <w:proofErr w:type="spellStart"/>
      <w:r w:rsidRPr="00712505">
        <w:rPr>
          <w:b/>
        </w:rPr>
        <w:t>Classroom</w:t>
      </w:r>
      <w:proofErr w:type="spellEnd"/>
      <w:r w:rsidRPr="00712505">
        <w:rPr>
          <w:b/>
        </w:rPr>
        <w:t xml:space="preserve"> in a book. Guia oficial de treinamento.</w:t>
      </w:r>
      <w:r w:rsidRPr="00712505">
        <w:t xml:space="preserve"> Porto Alegre: Bookman, 2012.</w:t>
      </w:r>
    </w:p>
    <w:p w14:paraId="1E83684C" w14:textId="77777777" w:rsidR="00E6543D" w:rsidRPr="00712505" w:rsidRDefault="00E6543D" w:rsidP="00E6543D"/>
    <w:p w14:paraId="3244E8C1" w14:textId="77777777" w:rsidR="00E6543D" w:rsidRPr="00712505" w:rsidRDefault="00E6543D" w:rsidP="00E6543D">
      <w:r w:rsidRPr="00712505">
        <w:t xml:space="preserve">DUCKETT, J. </w:t>
      </w:r>
      <w:r w:rsidRPr="00712505">
        <w:rPr>
          <w:b/>
        </w:rPr>
        <w:t>Introdução à programação web com HTML, XHTML e CSS.</w:t>
      </w:r>
      <w:r w:rsidRPr="00712505">
        <w:t xml:space="preserve"> Rio de Janeiro: Ciência Moderna, 2010.</w:t>
      </w:r>
    </w:p>
    <w:p w14:paraId="18A1EFFC" w14:textId="77777777" w:rsidR="00E6543D" w:rsidRPr="00712505" w:rsidRDefault="00E6543D" w:rsidP="00E6543D"/>
    <w:p w14:paraId="17804F0C" w14:textId="77777777" w:rsidR="00E6543D" w:rsidRPr="00712505" w:rsidRDefault="00E6543D" w:rsidP="00E6543D">
      <w:r w:rsidRPr="00712505">
        <w:t xml:space="preserve">GANNELL, G. </w:t>
      </w:r>
      <w:r w:rsidRPr="00712505">
        <w:rPr>
          <w:b/>
        </w:rPr>
        <w:t>O guia essencial de web design com CSS e HTML.</w:t>
      </w:r>
      <w:r w:rsidRPr="00712505">
        <w:t xml:space="preserve"> Rio de Janeiro: Ciência Moderna, 2009.</w:t>
      </w:r>
    </w:p>
    <w:p w14:paraId="30653130" w14:textId="77777777" w:rsidR="00E6543D" w:rsidRPr="00712505" w:rsidRDefault="00E6543D" w:rsidP="00E6543D"/>
    <w:p w14:paraId="351CD043" w14:textId="77777777" w:rsidR="00E6543D" w:rsidRPr="00712505" w:rsidRDefault="00E6543D" w:rsidP="00E6543D">
      <w:r w:rsidRPr="00712505">
        <w:t xml:space="preserve">HALVORSON, K. </w:t>
      </w:r>
      <w:r w:rsidRPr="00712505">
        <w:rPr>
          <w:b/>
        </w:rPr>
        <w:t>Estratégia de conteúdo para web.</w:t>
      </w:r>
      <w:r w:rsidRPr="00712505">
        <w:t xml:space="preserve"> Rio de Janeiro: Alta Books, 2011.</w:t>
      </w:r>
    </w:p>
    <w:p w14:paraId="2D6E5B4E" w14:textId="77777777" w:rsidR="00E6543D" w:rsidRPr="00712505" w:rsidRDefault="00E6543D" w:rsidP="00E6543D"/>
    <w:p w14:paraId="7DB18551" w14:textId="77777777" w:rsidR="00E6543D" w:rsidRPr="00712505" w:rsidRDefault="00E6543D" w:rsidP="00E6543D">
      <w:r w:rsidRPr="00712505">
        <w:t xml:space="preserve">BIANCHI, F. </w:t>
      </w:r>
      <w:r w:rsidRPr="00712505">
        <w:rPr>
          <w:b/>
        </w:rPr>
        <w:t>Algoritmos e programação de computadores.</w:t>
      </w:r>
      <w:r w:rsidRPr="00712505">
        <w:t xml:space="preserve"> Rio de Janeiro: Campus, 2012.</w:t>
      </w:r>
    </w:p>
    <w:p w14:paraId="1E54674B" w14:textId="77777777" w:rsidR="00E6543D" w:rsidRPr="00712505" w:rsidRDefault="00E6543D" w:rsidP="00E6543D"/>
    <w:p w14:paraId="270B6D42" w14:textId="77777777" w:rsidR="00E6543D" w:rsidRPr="00712505" w:rsidRDefault="00E6543D" w:rsidP="00E6543D">
      <w:r w:rsidRPr="00712505">
        <w:t xml:space="preserve">ANDRADE, M. M; HENRIQUES, A. </w:t>
      </w:r>
      <w:r w:rsidRPr="00712505">
        <w:rPr>
          <w:b/>
        </w:rPr>
        <w:t>Língua portuguesa: noções básicas para cursos superiores. 9ª ed.</w:t>
      </w:r>
      <w:r w:rsidRPr="00712505">
        <w:t xml:space="preserve"> São Paulo: Atlas, 2010.</w:t>
      </w:r>
    </w:p>
    <w:p w14:paraId="7C6B3B9D" w14:textId="77777777" w:rsidR="00E6543D" w:rsidRPr="00712505" w:rsidRDefault="00E6543D" w:rsidP="00E6543D"/>
    <w:p w14:paraId="38DAF08B" w14:textId="77777777" w:rsidR="00E6543D" w:rsidRPr="00712505" w:rsidRDefault="00E6543D" w:rsidP="00E6543D">
      <w:r w:rsidRPr="00712505">
        <w:t xml:space="preserve">DINTEL, F. </w:t>
      </w:r>
      <w:r w:rsidRPr="00712505">
        <w:rPr>
          <w:b/>
        </w:rPr>
        <w:t>Como escrever textos técnicos e profissionais.</w:t>
      </w:r>
      <w:r w:rsidRPr="00712505">
        <w:t xml:space="preserve"> São Paulo: Gutenberg, 2011.</w:t>
      </w:r>
    </w:p>
    <w:p w14:paraId="424ADDBC" w14:textId="77777777" w:rsidR="00E6543D" w:rsidRPr="00712505" w:rsidRDefault="00E6543D" w:rsidP="00E6543D"/>
    <w:p w14:paraId="4D295BF3" w14:textId="77777777" w:rsidR="00E6543D" w:rsidRPr="00712505" w:rsidRDefault="00E6543D" w:rsidP="00E6543D">
      <w:r w:rsidRPr="00712505">
        <w:t xml:space="preserve">CYBIS, W; BETIOL, A. H; FAUST, R. </w:t>
      </w:r>
      <w:r w:rsidRPr="00712505">
        <w:rPr>
          <w:b/>
        </w:rPr>
        <w:t>Ergonomia e usabilidade: conhecimentos, métodos e aplicações.</w:t>
      </w:r>
      <w:r w:rsidRPr="00712505">
        <w:t xml:space="preserve"> São Paulo: </w:t>
      </w:r>
      <w:proofErr w:type="spellStart"/>
      <w:r w:rsidRPr="00712505">
        <w:t>Novatec</w:t>
      </w:r>
      <w:proofErr w:type="spellEnd"/>
      <w:r w:rsidRPr="00712505">
        <w:t>, 2010.</w:t>
      </w:r>
    </w:p>
    <w:p w14:paraId="46B94D46" w14:textId="77777777" w:rsidR="00892D6B" w:rsidRPr="00712505" w:rsidRDefault="00892D6B" w:rsidP="00E6543D"/>
    <w:p w14:paraId="4DD641A8" w14:textId="77777777" w:rsidR="00892D6B" w:rsidRPr="00712505" w:rsidRDefault="00892D6B" w:rsidP="00E6543D">
      <w:r w:rsidRPr="00712505">
        <w:t xml:space="preserve">SILVA, M. S. </w:t>
      </w:r>
      <w:r w:rsidRPr="00712505">
        <w:rPr>
          <w:b/>
        </w:rPr>
        <w:t>HTML 5 - a linguagem de marcação que revolucionou a Web.</w:t>
      </w:r>
      <w:r w:rsidRPr="00712505">
        <w:t xml:space="preserve"> São Paulo: </w:t>
      </w:r>
      <w:proofErr w:type="spellStart"/>
      <w:r w:rsidRPr="00712505">
        <w:t>Novatec</w:t>
      </w:r>
      <w:proofErr w:type="spellEnd"/>
      <w:r w:rsidRPr="00712505">
        <w:t>, 2011.</w:t>
      </w:r>
    </w:p>
    <w:p w14:paraId="2FA1B1F5" w14:textId="77777777" w:rsidR="009C6E7C" w:rsidRPr="00712505" w:rsidRDefault="009C6E7C" w:rsidP="00E6543D"/>
    <w:p w14:paraId="6934DB5E" w14:textId="77777777" w:rsidR="009C6E7C" w:rsidRPr="00712505" w:rsidRDefault="009C6E7C" w:rsidP="009C6E7C"/>
    <w:p w14:paraId="2BD09D69" w14:textId="77777777" w:rsidR="009C6E7C" w:rsidRPr="00712505" w:rsidRDefault="009C6E7C" w:rsidP="009C6E7C">
      <w:r w:rsidRPr="00712505">
        <w:lastRenderedPageBreak/>
        <w:t xml:space="preserve">ZEMEL, T. </w:t>
      </w:r>
      <w:r w:rsidRPr="00712505">
        <w:rPr>
          <w:b/>
        </w:rPr>
        <w:t>Web design responsivo: páginas adaptáveis para todos os dispositivos.</w:t>
      </w:r>
      <w:r w:rsidRPr="00712505">
        <w:t xml:space="preserve"> São Paulo: Casa do Código, 201</w:t>
      </w:r>
      <w:r w:rsidR="00D94B5D" w:rsidRPr="00712505">
        <w:t>8</w:t>
      </w:r>
      <w:r w:rsidRPr="00712505">
        <w:t>. Disponível em: &lt;https://www.casadocodigo.com.br/products/livro-web-design-responsivo&gt;. Acesso em: 21 nov. 2018.</w:t>
      </w:r>
    </w:p>
    <w:p w14:paraId="7D338D13" w14:textId="77777777" w:rsidR="00905C8C" w:rsidRPr="00712505" w:rsidRDefault="00905C8C" w:rsidP="009C6E7C"/>
    <w:p w14:paraId="3DB7FA21" w14:textId="77777777" w:rsidR="00905C8C" w:rsidRPr="00712505" w:rsidRDefault="00905C8C" w:rsidP="00905C8C">
      <w:r w:rsidRPr="00712505">
        <w:rPr>
          <w:b/>
        </w:rPr>
        <w:t xml:space="preserve">W3C </w:t>
      </w:r>
      <w:proofErr w:type="spellStart"/>
      <w:r w:rsidRPr="00712505">
        <w:rPr>
          <w:b/>
        </w:rPr>
        <w:t>Semantic</w:t>
      </w:r>
      <w:proofErr w:type="spellEnd"/>
      <w:r w:rsidRPr="00712505">
        <w:rPr>
          <w:b/>
        </w:rPr>
        <w:t xml:space="preserve"> Web </w:t>
      </w:r>
      <w:proofErr w:type="spellStart"/>
      <w:r w:rsidRPr="00712505">
        <w:rPr>
          <w:b/>
        </w:rPr>
        <w:t>Frequently</w:t>
      </w:r>
      <w:proofErr w:type="spellEnd"/>
      <w:r w:rsidRPr="00712505">
        <w:rPr>
          <w:b/>
        </w:rPr>
        <w:t xml:space="preserve"> </w:t>
      </w:r>
      <w:proofErr w:type="spellStart"/>
      <w:r w:rsidRPr="00712505">
        <w:rPr>
          <w:b/>
        </w:rPr>
        <w:t>Asked</w:t>
      </w:r>
      <w:proofErr w:type="spellEnd"/>
      <w:r w:rsidRPr="00712505">
        <w:rPr>
          <w:b/>
        </w:rPr>
        <w:t xml:space="preserve"> </w:t>
      </w:r>
      <w:proofErr w:type="spellStart"/>
      <w:r w:rsidRPr="00712505">
        <w:rPr>
          <w:b/>
        </w:rPr>
        <w:t>Questions</w:t>
      </w:r>
      <w:proofErr w:type="spellEnd"/>
      <w:r w:rsidRPr="00712505">
        <w:rPr>
          <w:b/>
        </w:rPr>
        <w:t>.</w:t>
      </w:r>
      <w:r w:rsidRPr="00712505">
        <w:t xml:space="preserve"> Disponível em: &lt;https://www.w3.org/2001/sw/SW-FAQ#What1&gt;. Acesso em: 21 nov. 2018.</w:t>
      </w:r>
    </w:p>
    <w:p w14:paraId="560390F0" w14:textId="77777777" w:rsidR="00F679B0" w:rsidRPr="00712505" w:rsidRDefault="00F679B0" w:rsidP="00905C8C"/>
    <w:p w14:paraId="61DC35EE" w14:textId="77777777" w:rsidR="00F679B0" w:rsidRPr="00712505" w:rsidRDefault="00F679B0" w:rsidP="00F679B0">
      <w:r w:rsidRPr="00712505">
        <w:rPr>
          <w:b/>
        </w:rPr>
        <w:t>LEI Nº 12.527, DE 18 DE NOVEMBRO DE 2011. Lei de acesso à informação.</w:t>
      </w:r>
      <w:r w:rsidRPr="00712505">
        <w:t xml:space="preserve"> Disponível em: &lt;http://www.planalto.gov.br/ccivil_03/_ato2011-2014/2011/lei/l12527.htm&gt;. Acesso em: 2</w:t>
      </w:r>
      <w:r w:rsidR="0061612C" w:rsidRPr="00712505">
        <w:t>0</w:t>
      </w:r>
      <w:r w:rsidRPr="00712505">
        <w:t xml:space="preserve"> nov. 2018.</w:t>
      </w:r>
    </w:p>
    <w:p w14:paraId="580DD722" w14:textId="77777777" w:rsidR="0017799A" w:rsidRPr="00712505" w:rsidRDefault="0017799A" w:rsidP="00F679B0"/>
    <w:p w14:paraId="26030DDE" w14:textId="77777777" w:rsidR="0017799A" w:rsidRPr="00712505" w:rsidRDefault="0017799A" w:rsidP="0017799A">
      <w:r w:rsidRPr="00712505">
        <w:t xml:space="preserve">LANGRIDGE, S. </w:t>
      </w:r>
      <w:r w:rsidRPr="00712505">
        <w:rPr>
          <w:b/>
        </w:rPr>
        <w:t xml:space="preserve">Web standards, </w:t>
      </w:r>
      <w:proofErr w:type="spellStart"/>
      <w:r w:rsidRPr="00712505">
        <w:rPr>
          <w:b/>
        </w:rPr>
        <w:t>best</w:t>
      </w:r>
      <w:proofErr w:type="spellEnd"/>
      <w:r w:rsidRPr="00712505">
        <w:rPr>
          <w:b/>
        </w:rPr>
        <w:t xml:space="preserve"> </w:t>
      </w:r>
      <w:proofErr w:type="spellStart"/>
      <w:r w:rsidRPr="00712505">
        <w:rPr>
          <w:b/>
        </w:rPr>
        <w:t>practice</w:t>
      </w:r>
      <w:proofErr w:type="spellEnd"/>
      <w:r w:rsidRPr="00712505">
        <w:rPr>
          <w:b/>
        </w:rPr>
        <w:t xml:space="preserve"> perspective - The JavaScript Manifesto </w:t>
      </w:r>
      <w:proofErr w:type="spellStart"/>
      <w:r w:rsidRPr="00712505">
        <w:rPr>
          <w:b/>
        </w:rPr>
        <w:t>Unobtrusive</w:t>
      </w:r>
      <w:proofErr w:type="spellEnd"/>
      <w:r w:rsidRPr="00712505">
        <w:rPr>
          <w:b/>
        </w:rPr>
        <w:t xml:space="preserve"> DHTML, </w:t>
      </w:r>
      <w:proofErr w:type="spellStart"/>
      <w:r w:rsidRPr="00712505">
        <w:rPr>
          <w:b/>
        </w:rPr>
        <w:t>and</w:t>
      </w:r>
      <w:proofErr w:type="spellEnd"/>
      <w:r w:rsidRPr="00712505">
        <w:rPr>
          <w:b/>
        </w:rPr>
        <w:t xml:space="preserve"> </w:t>
      </w:r>
      <w:proofErr w:type="spellStart"/>
      <w:r w:rsidRPr="00712505">
        <w:rPr>
          <w:b/>
        </w:rPr>
        <w:t>the</w:t>
      </w:r>
      <w:proofErr w:type="spellEnd"/>
      <w:r w:rsidRPr="00712505">
        <w:rPr>
          <w:b/>
        </w:rPr>
        <w:t xml:space="preserve"> </w:t>
      </w:r>
      <w:proofErr w:type="spellStart"/>
      <w:r w:rsidRPr="00712505">
        <w:rPr>
          <w:b/>
        </w:rPr>
        <w:t>power</w:t>
      </w:r>
      <w:proofErr w:type="spellEnd"/>
      <w:r w:rsidRPr="00712505">
        <w:rPr>
          <w:b/>
        </w:rPr>
        <w:t xml:space="preserve"> </w:t>
      </w:r>
      <w:proofErr w:type="spellStart"/>
      <w:r w:rsidRPr="00712505">
        <w:rPr>
          <w:b/>
        </w:rPr>
        <w:t>of</w:t>
      </w:r>
      <w:proofErr w:type="spellEnd"/>
      <w:r w:rsidRPr="00712505">
        <w:rPr>
          <w:b/>
        </w:rPr>
        <w:t xml:space="preserve"> </w:t>
      </w:r>
      <w:proofErr w:type="spellStart"/>
      <w:r w:rsidRPr="00712505">
        <w:rPr>
          <w:b/>
        </w:rPr>
        <w:t>unordered</w:t>
      </w:r>
      <w:proofErr w:type="spellEnd"/>
      <w:r w:rsidRPr="00712505">
        <w:rPr>
          <w:b/>
        </w:rPr>
        <w:t xml:space="preserve"> </w:t>
      </w:r>
      <w:proofErr w:type="spellStart"/>
      <w:r w:rsidRPr="00712505">
        <w:rPr>
          <w:b/>
        </w:rPr>
        <w:t>lists</w:t>
      </w:r>
      <w:proofErr w:type="spellEnd"/>
      <w:r w:rsidRPr="00712505">
        <w:rPr>
          <w:b/>
        </w:rPr>
        <w:t>.</w:t>
      </w:r>
      <w:r w:rsidRPr="00712505">
        <w:t xml:space="preserve"> Disponível em: &lt;https://kryogenix.org/code/browser/aqlists/&gt; . Acesso em: 17 nov. 2018.</w:t>
      </w:r>
    </w:p>
    <w:p w14:paraId="5E37C14F" w14:textId="77777777" w:rsidR="009E0086" w:rsidRPr="00712505" w:rsidRDefault="009E0086" w:rsidP="0017799A"/>
    <w:p w14:paraId="1BFFCE5D" w14:textId="77777777" w:rsidR="009E0086" w:rsidRPr="00712505" w:rsidRDefault="009E0086" w:rsidP="009E0086">
      <w:r w:rsidRPr="00712505">
        <w:rPr>
          <w:b/>
        </w:rPr>
        <w:t xml:space="preserve">W3Schools Online Web </w:t>
      </w:r>
      <w:proofErr w:type="spellStart"/>
      <w:r w:rsidRPr="00712505">
        <w:rPr>
          <w:b/>
        </w:rPr>
        <w:t>Tutorials</w:t>
      </w:r>
      <w:proofErr w:type="spellEnd"/>
      <w:r w:rsidRPr="00712505">
        <w:rPr>
          <w:b/>
        </w:rPr>
        <w:t>.</w:t>
      </w:r>
      <w:r w:rsidRPr="00712505">
        <w:t xml:space="preserve"> Disponível em: &lt;https://www.w3schools.com/&gt;. Acesso em: 15 nov. 2018.</w:t>
      </w:r>
    </w:p>
    <w:p w14:paraId="3F9C9762" w14:textId="77777777" w:rsidR="00971D7B" w:rsidRPr="00712505" w:rsidRDefault="00971D7B" w:rsidP="009E0086"/>
    <w:p w14:paraId="75685D05" w14:textId="77777777" w:rsidR="00971D7B" w:rsidRPr="00712505" w:rsidRDefault="00971D7B" w:rsidP="00971D7B">
      <w:r w:rsidRPr="00712505">
        <w:t xml:space="preserve">NICÁCIO, J. M. </w:t>
      </w:r>
      <w:r w:rsidRPr="00712505">
        <w:rPr>
          <w:b/>
        </w:rPr>
        <w:t>Técnicas de acessibilidade: criando uma web para todos. Maceió: 2010.</w:t>
      </w:r>
      <w:r w:rsidRPr="00712505">
        <w:t xml:space="preserve"> Disponível em: &lt;</w:t>
      </w:r>
      <w:r w:rsidR="001D2E0D" w:rsidRPr="00712505">
        <w:t>https://jalvesnicacio.files.wordpress.com/2010/11/tc3a9cnicas-de-acessibilidade-web-jalves-nicc3a1cio.pdf</w:t>
      </w:r>
      <w:r w:rsidRPr="00712505">
        <w:t xml:space="preserve">&gt;. Acesso em: </w:t>
      </w:r>
      <w:r w:rsidR="001D2E0D" w:rsidRPr="00712505">
        <w:t>13</w:t>
      </w:r>
      <w:r w:rsidRPr="00712505">
        <w:t xml:space="preserve"> nov. 201</w:t>
      </w:r>
      <w:r w:rsidR="001D2E0D" w:rsidRPr="00712505">
        <w:t>8</w:t>
      </w:r>
      <w:r w:rsidRPr="00712505">
        <w:t>.</w:t>
      </w:r>
    </w:p>
    <w:p w14:paraId="3FC58187" w14:textId="77777777" w:rsidR="00E26714" w:rsidRPr="00712505" w:rsidRDefault="00E26714" w:rsidP="00971D7B"/>
    <w:p w14:paraId="1706E380" w14:textId="77777777" w:rsidR="00E26714" w:rsidRPr="00712505" w:rsidRDefault="00E26714" w:rsidP="00971D7B">
      <w:r w:rsidRPr="00712505">
        <w:t xml:space="preserve">BEIGHLEY, L; MORRISON, M. </w:t>
      </w:r>
      <w:r w:rsidRPr="00712505">
        <w:rPr>
          <w:b/>
        </w:rPr>
        <w:t>Use a cabeça! PHP &amp; MySQL.</w:t>
      </w:r>
      <w:r w:rsidRPr="00712505">
        <w:t xml:space="preserve"> São Paulo: Alta Books, 2011.</w:t>
      </w:r>
    </w:p>
    <w:p w14:paraId="7E52559A" w14:textId="77777777" w:rsidR="003F6621" w:rsidRPr="00712505" w:rsidRDefault="003F6621" w:rsidP="00971D7B"/>
    <w:p w14:paraId="37AAE650" w14:textId="77777777" w:rsidR="003F6621" w:rsidRPr="00712505" w:rsidRDefault="003F6621" w:rsidP="00971D7B">
      <w:r w:rsidRPr="00712505">
        <w:t xml:space="preserve">PROJECT MANAGEMENT INSTITUTE. </w:t>
      </w:r>
      <w:r w:rsidRPr="00712505">
        <w:rPr>
          <w:b/>
        </w:rPr>
        <w:t>PMBOK - guia do conjunto de conhecimentos em gerenciamento de projetos.</w:t>
      </w:r>
      <w:r w:rsidRPr="00712505">
        <w:t xml:space="preserve"> São Paulo: Saraiva, 2012.</w:t>
      </w:r>
    </w:p>
    <w:p w14:paraId="32525E29" w14:textId="77777777" w:rsidR="00397A58" w:rsidRPr="00712505" w:rsidRDefault="00397A58" w:rsidP="00971D7B"/>
    <w:p w14:paraId="1CF30F3B" w14:textId="77777777" w:rsidR="00397A58" w:rsidRPr="00712505" w:rsidRDefault="00397A58" w:rsidP="00971D7B">
      <w:r w:rsidRPr="00712505">
        <w:t xml:space="preserve">DEITEL, H; DEITEL, P. </w:t>
      </w:r>
      <w:r w:rsidRPr="00712505">
        <w:rPr>
          <w:b/>
        </w:rPr>
        <w:t>Java – Como Programar.</w:t>
      </w:r>
      <w:r w:rsidRPr="00712505">
        <w:t xml:space="preserve"> São Paulo: Prentice-Hall do Brasil, 2010.</w:t>
      </w:r>
    </w:p>
    <w:p w14:paraId="339C1716" w14:textId="77777777" w:rsidR="002D28DC" w:rsidRPr="00712505" w:rsidRDefault="002D28DC" w:rsidP="00971D7B"/>
    <w:p w14:paraId="062E79DE" w14:textId="77777777" w:rsidR="00BF369B" w:rsidRPr="00712505" w:rsidRDefault="00F565AF" w:rsidP="00854642">
      <w:pPr>
        <w:pStyle w:val="Ttulo1"/>
        <w:numPr>
          <w:ilvl w:val="0"/>
          <w:numId w:val="0"/>
        </w:numPr>
        <w:ind w:left="431"/>
        <w:jc w:val="center"/>
      </w:pPr>
      <w:bookmarkStart w:id="13" w:name="_Toc530601634"/>
      <w:r w:rsidRPr="00712505">
        <w:t>GLOSSÁRIO</w:t>
      </w:r>
      <w:bookmarkEnd w:id="13"/>
    </w:p>
    <w:p w14:paraId="4005E914" w14:textId="77777777" w:rsidR="00F565AF" w:rsidRPr="00712505" w:rsidRDefault="00F565AF" w:rsidP="003E3218">
      <w:pPr>
        <w:jc w:val="left"/>
        <w:rPr>
          <w:b/>
          <w:sz w:val="16"/>
        </w:rPr>
      </w:pPr>
    </w:p>
    <w:p w14:paraId="3DCB7D48" w14:textId="77777777" w:rsidR="008B1ECD" w:rsidRPr="00712505" w:rsidRDefault="008B1ECD" w:rsidP="008B1ECD">
      <w:pPr>
        <w:rPr>
          <w:rFonts w:cs="Arial"/>
          <w:shd w:val="clear" w:color="auto" w:fill="FFFFFF"/>
        </w:rPr>
      </w:pPr>
      <w:r w:rsidRPr="00712505">
        <w:rPr>
          <w:rFonts w:cs="Arial"/>
          <w:b/>
        </w:rPr>
        <w:t xml:space="preserve">Apache – </w:t>
      </w:r>
      <w:r w:rsidRPr="00712505">
        <w:rPr>
          <w:rFonts w:cs="Arial"/>
          <w:shd w:val="clear" w:color="auto" w:fill="FFFFFF"/>
        </w:rPr>
        <w:t xml:space="preserve">É um servidor web livre criado em 1995 por Rob </w:t>
      </w:r>
      <w:proofErr w:type="spellStart"/>
      <w:r w:rsidRPr="00712505">
        <w:rPr>
          <w:rFonts w:cs="Arial"/>
          <w:shd w:val="clear" w:color="auto" w:fill="FFFFFF"/>
        </w:rPr>
        <w:t>McCool</w:t>
      </w:r>
      <w:proofErr w:type="spellEnd"/>
      <w:r w:rsidRPr="00712505">
        <w:rPr>
          <w:rFonts w:cs="Arial"/>
          <w:shd w:val="clear" w:color="auto" w:fill="FFFFFF"/>
        </w:rPr>
        <w:t>.</w:t>
      </w:r>
    </w:p>
    <w:p w14:paraId="429204E7" w14:textId="77777777" w:rsidR="00C66CA1" w:rsidRPr="00712505" w:rsidRDefault="00C66CA1" w:rsidP="008B1ECD">
      <w:pPr>
        <w:rPr>
          <w:rFonts w:cs="Arial"/>
          <w:shd w:val="clear" w:color="auto" w:fill="FFFFFF"/>
        </w:rPr>
      </w:pPr>
    </w:p>
    <w:p w14:paraId="76D2F246" w14:textId="77777777" w:rsidR="008B1ECD" w:rsidRPr="00712505" w:rsidRDefault="008B1ECD" w:rsidP="008B1ECD">
      <w:pPr>
        <w:rPr>
          <w:rFonts w:cs="Arial"/>
          <w:shd w:val="clear" w:color="auto" w:fill="FFFFFF"/>
        </w:rPr>
      </w:pPr>
      <w:r w:rsidRPr="00712505">
        <w:rPr>
          <w:rFonts w:cs="Arial"/>
          <w:b/>
          <w:bCs/>
        </w:rPr>
        <w:t xml:space="preserve">Blog – </w:t>
      </w:r>
      <w:r w:rsidRPr="00712505">
        <w:rPr>
          <w:rFonts w:cs="Arial"/>
          <w:shd w:val="clear" w:color="auto" w:fill="FFFFFF"/>
        </w:rPr>
        <w:t>Um blogue é um sítio eletrônico cuja estrutura permite a atualização rápida a partir de acréscimos dos chamados artigos, ou postagens ou publicações.</w:t>
      </w:r>
    </w:p>
    <w:p w14:paraId="15A557E6" w14:textId="77777777" w:rsidR="00C66CA1" w:rsidRPr="00712505" w:rsidRDefault="00C66CA1" w:rsidP="008B1ECD">
      <w:pPr>
        <w:rPr>
          <w:rFonts w:cs="Arial"/>
          <w:shd w:val="clear" w:color="auto" w:fill="FFFFFF"/>
        </w:rPr>
      </w:pPr>
    </w:p>
    <w:p w14:paraId="0329DEC3" w14:textId="77777777" w:rsidR="008B1ECD" w:rsidRPr="00712505" w:rsidRDefault="008B1ECD" w:rsidP="008B1ECD">
      <w:pPr>
        <w:rPr>
          <w:rFonts w:eastAsia="Calibri" w:cs="Arial"/>
          <w:b/>
          <w:lang w:eastAsia="en-US"/>
        </w:rPr>
      </w:pPr>
      <w:r w:rsidRPr="00712505">
        <w:rPr>
          <w:rFonts w:eastAsia="Calibri" w:cs="Arial"/>
          <w:b/>
        </w:rPr>
        <w:t>B</w:t>
      </w:r>
      <w:r w:rsidRPr="00712505">
        <w:rPr>
          <w:rFonts w:eastAsia="Calibri" w:cs="Arial"/>
          <w:b/>
          <w:lang w:eastAsia="en-US"/>
        </w:rPr>
        <w:t xml:space="preserve">rainstorming </w:t>
      </w:r>
      <w:r w:rsidR="001D6AB8" w:rsidRPr="00712505">
        <w:rPr>
          <w:rFonts w:eastAsia="Calibri" w:cs="Arial"/>
          <w:b/>
          <w:lang w:eastAsia="en-US"/>
        </w:rPr>
        <w:t>–</w:t>
      </w:r>
      <w:r w:rsidRPr="00712505">
        <w:rPr>
          <w:rFonts w:eastAsia="Calibri" w:cs="Arial"/>
          <w:b/>
          <w:lang w:eastAsia="en-US"/>
        </w:rPr>
        <w:t xml:space="preserve"> </w:t>
      </w:r>
      <w:r w:rsidRPr="00712505">
        <w:rPr>
          <w:rFonts w:cs="Arial"/>
          <w:shd w:val="clear" w:color="auto" w:fill="FFFFFF"/>
        </w:rPr>
        <w:t>O brainstorming ou tempestade de ideias, ou seja, é uma técnica de dinâmica de grupo.</w:t>
      </w:r>
    </w:p>
    <w:p w14:paraId="785387E6" w14:textId="77777777" w:rsidR="008B1ECD" w:rsidRPr="00712505" w:rsidRDefault="008B1ECD" w:rsidP="008B1ECD">
      <w:pPr>
        <w:rPr>
          <w:rFonts w:eastAsia="Calibri" w:cs="Arial"/>
          <w:b/>
        </w:rPr>
      </w:pPr>
    </w:p>
    <w:p w14:paraId="37917114" w14:textId="77777777" w:rsidR="008B1ECD" w:rsidRPr="00712505" w:rsidRDefault="008B1ECD" w:rsidP="008B1ECD">
      <w:pPr>
        <w:rPr>
          <w:rFonts w:cs="Arial"/>
          <w:shd w:val="clear" w:color="auto" w:fill="FFFFFF"/>
        </w:rPr>
      </w:pPr>
      <w:r w:rsidRPr="00712505">
        <w:rPr>
          <w:rFonts w:cs="Arial"/>
          <w:b/>
        </w:rPr>
        <w:t>CAPTCHA</w:t>
      </w:r>
      <w:r w:rsidR="001D6AB8" w:rsidRPr="00712505">
        <w:rPr>
          <w:rFonts w:cs="Arial"/>
          <w:b/>
        </w:rPr>
        <w:t xml:space="preserve"> – </w:t>
      </w:r>
      <w:r w:rsidR="001D6AB8" w:rsidRPr="00712505">
        <w:rPr>
          <w:rFonts w:cs="Arial"/>
          <w:shd w:val="clear" w:color="auto" w:fill="FFFFFF"/>
        </w:rPr>
        <w:t>CAPTCHA é um acrônimo da expressão "</w:t>
      </w:r>
      <w:proofErr w:type="spellStart"/>
      <w:r w:rsidR="001D6AB8" w:rsidRPr="00712505">
        <w:rPr>
          <w:rFonts w:cs="Arial"/>
          <w:shd w:val="clear" w:color="auto" w:fill="FFFFFF"/>
        </w:rPr>
        <w:t>Completely</w:t>
      </w:r>
      <w:proofErr w:type="spellEnd"/>
      <w:r w:rsidR="001D6AB8" w:rsidRPr="00712505">
        <w:rPr>
          <w:rFonts w:cs="Arial"/>
          <w:shd w:val="clear" w:color="auto" w:fill="FFFFFF"/>
        </w:rPr>
        <w:t xml:space="preserve"> </w:t>
      </w:r>
      <w:proofErr w:type="spellStart"/>
      <w:r w:rsidR="001D6AB8" w:rsidRPr="00712505">
        <w:rPr>
          <w:rFonts w:cs="Arial"/>
          <w:shd w:val="clear" w:color="auto" w:fill="FFFFFF"/>
        </w:rPr>
        <w:t>Automated</w:t>
      </w:r>
      <w:proofErr w:type="spellEnd"/>
      <w:r w:rsidR="001D6AB8" w:rsidRPr="00712505">
        <w:rPr>
          <w:rFonts w:cs="Arial"/>
          <w:shd w:val="clear" w:color="auto" w:fill="FFFFFF"/>
        </w:rPr>
        <w:t xml:space="preserve"> </w:t>
      </w:r>
      <w:proofErr w:type="spellStart"/>
      <w:r w:rsidR="001D6AB8" w:rsidRPr="00712505">
        <w:rPr>
          <w:rFonts w:cs="Arial"/>
          <w:shd w:val="clear" w:color="auto" w:fill="FFFFFF"/>
        </w:rPr>
        <w:t>Public</w:t>
      </w:r>
      <w:proofErr w:type="spellEnd"/>
      <w:r w:rsidR="001D6AB8" w:rsidRPr="00712505">
        <w:rPr>
          <w:rFonts w:cs="Arial"/>
          <w:shd w:val="clear" w:color="auto" w:fill="FFFFFF"/>
        </w:rPr>
        <w:t xml:space="preserve"> Turing </w:t>
      </w:r>
      <w:proofErr w:type="spellStart"/>
      <w:r w:rsidR="001D6AB8" w:rsidRPr="00712505">
        <w:rPr>
          <w:rFonts w:cs="Arial"/>
          <w:shd w:val="clear" w:color="auto" w:fill="FFFFFF"/>
        </w:rPr>
        <w:t>test</w:t>
      </w:r>
      <w:proofErr w:type="spellEnd"/>
      <w:r w:rsidR="001D6AB8" w:rsidRPr="00712505">
        <w:rPr>
          <w:rFonts w:cs="Arial"/>
          <w:shd w:val="clear" w:color="auto" w:fill="FFFFFF"/>
        </w:rPr>
        <w:t xml:space="preserve"> </w:t>
      </w:r>
      <w:proofErr w:type="spellStart"/>
      <w:r w:rsidR="001D6AB8" w:rsidRPr="00712505">
        <w:rPr>
          <w:rFonts w:cs="Arial"/>
          <w:shd w:val="clear" w:color="auto" w:fill="FFFFFF"/>
        </w:rPr>
        <w:t>to</w:t>
      </w:r>
      <w:proofErr w:type="spellEnd"/>
      <w:r w:rsidR="001D6AB8" w:rsidRPr="00712505">
        <w:rPr>
          <w:rFonts w:cs="Arial"/>
          <w:shd w:val="clear" w:color="auto" w:fill="FFFFFF"/>
        </w:rPr>
        <w:t xml:space="preserve"> </w:t>
      </w:r>
      <w:proofErr w:type="spellStart"/>
      <w:r w:rsidR="001D6AB8" w:rsidRPr="00712505">
        <w:rPr>
          <w:rFonts w:cs="Arial"/>
          <w:shd w:val="clear" w:color="auto" w:fill="FFFFFF"/>
        </w:rPr>
        <w:t>tell</w:t>
      </w:r>
      <w:proofErr w:type="spellEnd"/>
      <w:r w:rsidR="001D6AB8" w:rsidRPr="00712505">
        <w:rPr>
          <w:rFonts w:cs="Arial"/>
          <w:shd w:val="clear" w:color="auto" w:fill="FFFFFF"/>
        </w:rPr>
        <w:t xml:space="preserve"> </w:t>
      </w:r>
      <w:proofErr w:type="spellStart"/>
      <w:r w:rsidR="001D6AB8" w:rsidRPr="00712505">
        <w:rPr>
          <w:rFonts w:cs="Arial"/>
          <w:shd w:val="clear" w:color="auto" w:fill="FFFFFF"/>
        </w:rPr>
        <w:t>Computers</w:t>
      </w:r>
      <w:proofErr w:type="spellEnd"/>
      <w:r w:rsidR="001D6AB8" w:rsidRPr="00712505">
        <w:rPr>
          <w:rFonts w:cs="Arial"/>
          <w:shd w:val="clear" w:color="auto" w:fill="FFFFFF"/>
        </w:rPr>
        <w:t xml:space="preserve"> </w:t>
      </w:r>
      <w:proofErr w:type="spellStart"/>
      <w:r w:rsidR="001D6AB8" w:rsidRPr="00712505">
        <w:rPr>
          <w:rFonts w:cs="Arial"/>
          <w:shd w:val="clear" w:color="auto" w:fill="FFFFFF"/>
        </w:rPr>
        <w:t>and</w:t>
      </w:r>
      <w:proofErr w:type="spellEnd"/>
      <w:r w:rsidR="001D6AB8" w:rsidRPr="00712505">
        <w:rPr>
          <w:rFonts w:cs="Arial"/>
          <w:shd w:val="clear" w:color="auto" w:fill="FFFFFF"/>
        </w:rPr>
        <w:t xml:space="preserve"> </w:t>
      </w:r>
      <w:proofErr w:type="spellStart"/>
      <w:r w:rsidR="001D6AB8" w:rsidRPr="00712505">
        <w:rPr>
          <w:rFonts w:cs="Arial"/>
          <w:shd w:val="clear" w:color="auto" w:fill="FFFFFF"/>
        </w:rPr>
        <w:t>Humans</w:t>
      </w:r>
      <w:proofErr w:type="spellEnd"/>
      <w:r w:rsidR="001D6AB8" w:rsidRPr="00712505">
        <w:rPr>
          <w:rFonts w:cs="Arial"/>
          <w:shd w:val="clear" w:color="auto" w:fill="FFFFFF"/>
        </w:rPr>
        <w:t xml:space="preserve"> Apart": um teste de desafio cognitivo.</w:t>
      </w:r>
    </w:p>
    <w:p w14:paraId="61ABD3AC" w14:textId="77777777" w:rsidR="001D6AB8" w:rsidRPr="00712505" w:rsidRDefault="001D6AB8" w:rsidP="008B1ECD">
      <w:pPr>
        <w:rPr>
          <w:rFonts w:cs="Arial"/>
          <w:b/>
        </w:rPr>
      </w:pPr>
    </w:p>
    <w:p w14:paraId="17E44B4C" w14:textId="77777777" w:rsidR="008B1ECD" w:rsidRPr="00712505" w:rsidRDefault="008B1ECD" w:rsidP="008B1ECD">
      <w:pPr>
        <w:rPr>
          <w:rFonts w:cs="Arial"/>
          <w:shd w:val="clear" w:color="auto" w:fill="FFFFFF"/>
        </w:rPr>
      </w:pPr>
      <w:r w:rsidRPr="00712505">
        <w:rPr>
          <w:rFonts w:cs="Arial"/>
          <w:b/>
        </w:rPr>
        <w:t>CSS</w:t>
      </w:r>
      <w:r w:rsidR="001D6AB8" w:rsidRPr="00712505">
        <w:rPr>
          <w:rFonts w:cs="Arial"/>
          <w:b/>
        </w:rPr>
        <w:t xml:space="preserve"> – </w:t>
      </w:r>
      <w:proofErr w:type="spellStart"/>
      <w:r w:rsidR="001D6AB8" w:rsidRPr="00712505">
        <w:rPr>
          <w:rFonts w:cs="Arial"/>
          <w:shd w:val="clear" w:color="auto" w:fill="FFFFFF"/>
        </w:rPr>
        <w:t>Cascading</w:t>
      </w:r>
      <w:proofErr w:type="spellEnd"/>
      <w:r w:rsidR="001D6AB8" w:rsidRPr="00712505">
        <w:rPr>
          <w:rFonts w:cs="Arial"/>
          <w:shd w:val="clear" w:color="auto" w:fill="FFFFFF"/>
        </w:rPr>
        <w:t xml:space="preserve"> </w:t>
      </w:r>
      <w:proofErr w:type="spellStart"/>
      <w:r w:rsidR="001D6AB8" w:rsidRPr="00712505">
        <w:rPr>
          <w:rFonts w:cs="Arial"/>
          <w:shd w:val="clear" w:color="auto" w:fill="FFFFFF"/>
        </w:rPr>
        <w:t>Style</w:t>
      </w:r>
      <w:proofErr w:type="spellEnd"/>
      <w:r w:rsidR="001D6AB8" w:rsidRPr="00712505">
        <w:rPr>
          <w:rFonts w:cs="Arial"/>
          <w:shd w:val="clear" w:color="auto" w:fill="FFFFFF"/>
        </w:rPr>
        <w:t xml:space="preserve"> </w:t>
      </w:r>
      <w:proofErr w:type="spellStart"/>
      <w:r w:rsidR="001D6AB8" w:rsidRPr="00712505">
        <w:rPr>
          <w:rFonts w:cs="Arial"/>
          <w:shd w:val="clear" w:color="auto" w:fill="FFFFFF"/>
        </w:rPr>
        <w:t>Sheets</w:t>
      </w:r>
      <w:proofErr w:type="spellEnd"/>
      <w:r w:rsidR="001D6AB8" w:rsidRPr="00712505">
        <w:rPr>
          <w:rFonts w:cs="Arial"/>
          <w:shd w:val="clear" w:color="auto" w:fill="FFFFFF"/>
        </w:rPr>
        <w:t xml:space="preserve"> é um termo técnico que foi traduzido para a língua portuguesa como "folhas de estilo em cascata".</w:t>
      </w:r>
    </w:p>
    <w:p w14:paraId="2C2965F9" w14:textId="77777777" w:rsidR="001D6AB8" w:rsidRPr="00712505" w:rsidRDefault="001D6AB8" w:rsidP="008B1ECD">
      <w:pPr>
        <w:rPr>
          <w:rFonts w:cs="Arial"/>
          <w:b/>
        </w:rPr>
      </w:pPr>
    </w:p>
    <w:p w14:paraId="4B39C03F" w14:textId="77777777" w:rsidR="008B1ECD" w:rsidRPr="00712505" w:rsidRDefault="002D1E05" w:rsidP="008B1ECD">
      <w:pPr>
        <w:rPr>
          <w:rFonts w:cs="Arial"/>
          <w:shd w:val="clear" w:color="auto" w:fill="FFFFFF"/>
        </w:rPr>
      </w:pPr>
      <w:r w:rsidRPr="00712505">
        <w:rPr>
          <w:rFonts w:cs="Arial"/>
          <w:b/>
        </w:rPr>
        <w:t>D</w:t>
      </w:r>
      <w:r w:rsidR="008B1ECD" w:rsidRPr="00712505">
        <w:rPr>
          <w:rFonts w:cs="Arial"/>
          <w:b/>
        </w:rPr>
        <w:t>eploy</w:t>
      </w:r>
      <w:r w:rsidRPr="00712505">
        <w:rPr>
          <w:rFonts w:cs="Arial"/>
          <w:b/>
        </w:rPr>
        <w:t xml:space="preserve"> – </w:t>
      </w:r>
      <w:r w:rsidRPr="00712505">
        <w:rPr>
          <w:rFonts w:cs="Arial"/>
          <w:shd w:val="clear" w:color="auto" w:fill="FFFFFF"/>
        </w:rPr>
        <w:t>Implantação é a fase do ciclo de vida de um software, no contexto de um Sistema de Informação.</w:t>
      </w:r>
    </w:p>
    <w:p w14:paraId="019112F9" w14:textId="77777777" w:rsidR="00640663" w:rsidRPr="00712505" w:rsidRDefault="00640663" w:rsidP="008B1ECD">
      <w:pPr>
        <w:rPr>
          <w:rFonts w:cs="Arial"/>
          <w:b/>
        </w:rPr>
      </w:pPr>
    </w:p>
    <w:p w14:paraId="35918504" w14:textId="77777777" w:rsidR="00640663" w:rsidRPr="00712505" w:rsidRDefault="00640663" w:rsidP="008B1ECD">
      <w:pPr>
        <w:rPr>
          <w:rFonts w:cs="Arial"/>
          <w:b/>
        </w:rPr>
      </w:pPr>
      <w:r w:rsidRPr="00712505">
        <w:rPr>
          <w:rFonts w:cs="Arial"/>
          <w:b/>
        </w:rPr>
        <w:t>E</w:t>
      </w:r>
      <w:r w:rsidR="008B1ECD" w:rsidRPr="00712505">
        <w:rPr>
          <w:rFonts w:cs="Arial"/>
          <w:b/>
        </w:rPr>
        <w:t>-commerce</w:t>
      </w:r>
      <w:r w:rsidRPr="00712505">
        <w:rPr>
          <w:rFonts w:cs="Arial"/>
          <w:b/>
        </w:rPr>
        <w:t xml:space="preserve"> – </w:t>
      </w:r>
      <w:r w:rsidRPr="00712505">
        <w:rPr>
          <w:rFonts w:cs="Arial"/>
          <w:shd w:val="clear" w:color="auto" w:fill="FFFFFF"/>
        </w:rPr>
        <w:t>Comércio eletrônico ou comércio virtual, onde é realizado a venda de produtos em geral.</w:t>
      </w:r>
    </w:p>
    <w:p w14:paraId="2AA8CAE3" w14:textId="77777777" w:rsidR="00640663" w:rsidRPr="00712505" w:rsidRDefault="00640663" w:rsidP="008B1ECD">
      <w:pPr>
        <w:rPr>
          <w:rFonts w:cs="Arial"/>
          <w:shd w:val="clear" w:color="auto" w:fill="FFFFFF"/>
        </w:rPr>
      </w:pPr>
    </w:p>
    <w:p w14:paraId="287C4301" w14:textId="77777777" w:rsidR="008B1ECD" w:rsidRPr="00712505" w:rsidRDefault="008B1ECD" w:rsidP="008B1ECD">
      <w:pPr>
        <w:rPr>
          <w:rFonts w:cs="Arial"/>
          <w:shd w:val="clear" w:color="auto" w:fill="FFFFFF"/>
        </w:rPr>
      </w:pPr>
      <w:r w:rsidRPr="00712505">
        <w:rPr>
          <w:rFonts w:cs="Arial"/>
          <w:b/>
        </w:rPr>
        <w:t>Feedback</w:t>
      </w:r>
      <w:r w:rsidR="00640663" w:rsidRPr="00712505">
        <w:rPr>
          <w:rFonts w:cs="Arial"/>
          <w:b/>
        </w:rPr>
        <w:t xml:space="preserve"> – </w:t>
      </w:r>
      <w:r w:rsidR="00640663" w:rsidRPr="00712505">
        <w:rPr>
          <w:rFonts w:cs="Arial"/>
          <w:shd w:val="clear" w:color="auto" w:fill="FFFFFF"/>
        </w:rPr>
        <w:t>Retroalimentação ou realimentação, também denominada por feedback, cujo significado técnico é "retorno da informação ou do processo".</w:t>
      </w:r>
    </w:p>
    <w:p w14:paraId="42233D5A" w14:textId="77777777" w:rsidR="00640663" w:rsidRPr="00712505" w:rsidRDefault="00640663" w:rsidP="008B1ECD">
      <w:pPr>
        <w:rPr>
          <w:rFonts w:cs="Arial"/>
          <w:b/>
        </w:rPr>
      </w:pPr>
    </w:p>
    <w:p w14:paraId="5CF5842E" w14:textId="77777777" w:rsidR="008B1ECD" w:rsidRPr="00712505" w:rsidRDefault="008B1ECD" w:rsidP="008B1ECD">
      <w:pPr>
        <w:rPr>
          <w:rFonts w:cs="Arial"/>
          <w:shd w:val="clear" w:color="auto" w:fill="FFFFFF"/>
        </w:rPr>
      </w:pPr>
      <w:r w:rsidRPr="00712505">
        <w:rPr>
          <w:rFonts w:cs="Arial"/>
          <w:b/>
        </w:rPr>
        <w:t>HTML</w:t>
      </w:r>
      <w:r w:rsidR="00E11FA5" w:rsidRPr="00712505">
        <w:rPr>
          <w:rFonts w:cs="Arial"/>
          <w:b/>
        </w:rPr>
        <w:t xml:space="preserve"> – </w:t>
      </w:r>
      <w:r w:rsidR="00E11FA5" w:rsidRPr="00712505">
        <w:rPr>
          <w:rFonts w:cs="Arial"/>
          <w:shd w:val="clear" w:color="auto" w:fill="FFFFFF"/>
        </w:rPr>
        <w:t xml:space="preserve">O </w:t>
      </w:r>
      <w:proofErr w:type="spellStart"/>
      <w:r w:rsidR="00E11FA5" w:rsidRPr="00712505">
        <w:rPr>
          <w:rFonts w:cs="Arial"/>
          <w:shd w:val="clear" w:color="auto" w:fill="FFFFFF"/>
        </w:rPr>
        <w:t>HyperText</w:t>
      </w:r>
      <w:proofErr w:type="spellEnd"/>
      <w:r w:rsidR="00E11FA5" w:rsidRPr="00712505">
        <w:rPr>
          <w:rFonts w:cs="Arial"/>
          <w:shd w:val="clear" w:color="auto" w:fill="FFFFFF"/>
        </w:rPr>
        <w:t xml:space="preserve"> Markup </w:t>
      </w:r>
      <w:proofErr w:type="spellStart"/>
      <w:r w:rsidR="00E11FA5" w:rsidRPr="00712505">
        <w:rPr>
          <w:rFonts w:cs="Arial"/>
          <w:shd w:val="clear" w:color="auto" w:fill="FFFFFF"/>
        </w:rPr>
        <w:t>Language</w:t>
      </w:r>
      <w:proofErr w:type="spellEnd"/>
      <w:r w:rsidR="00E11FA5" w:rsidRPr="00712505">
        <w:rPr>
          <w:rFonts w:cs="Arial"/>
          <w:shd w:val="clear" w:color="auto" w:fill="FFFFFF"/>
        </w:rPr>
        <w:t xml:space="preserve"> é um termo técnico que foi traduzido para a língua portuguesa como "linguagem de marcação de hipertexto".</w:t>
      </w:r>
    </w:p>
    <w:p w14:paraId="51DCB46C" w14:textId="77777777" w:rsidR="00F2738A" w:rsidRPr="00712505" w:rsidRDefault="00F2738A" w:rsidP="008B1ECD">
      <w:pPr>
        <w:rPr>
          <w:rFonts w:cs="Arial"/>
          <w:b/>
        </w:rPr>
      </w:pPr>
    </w:p>
    <w:p w14:paraId="1B0279AA" w14:textId="77777777" w:rsidR="008B1ECD" w:rsidRPr="00712505" w:rsidRDefault="008B1ECD" w:rsidP="008B1ECD">
      <w:pPr>
        <w:rPr>
          <w:rFonts w:cs="Arial"/>
          <w:shd w:val="clear" w:color="auto" w:fill="FFFFFF"/>
        </w:rPr>
      </w:pPr>
      <w:r w:rsidRPr="00712505">
        <w:rPr>
          <w:rFonts w:cs="Arial"/>
          <w:b/>
        </w:rPr>
        <w:t>Lan House</w:t>
      </w:r>
      <w:r w:rsidR="00F2738A" w:rsidRPr="00712505">
        <w:rPr>
          <w:rFonts w:cs="Arial"/>
          <w:b/>
        </w:rPr>
        <w:t xml:space="preserve"> – </w:t>
      </w:r>
      <w:r w:rsidR="00F2738A" w:rsidRPr="00712505">
        <w:rPr>
          <w:rFonts w:cs="Arial"/>
          <w:shd w:val="clear" w:color="auto" w:fill="FFFFFF"/>
        </w:rPr>
        <w:t xml:space="preserve">Lan House ou casa-da-rede é um estabelecimento comercial onde, à semelhança de um </w:t>
      </w:r>
      <w:proofErr w:type="spellStart"/>
      <w:r w:rsidR="00F2738A" w:rsidRPr="00712505">
        <w:rPr>
          <w:rFonts w:cs="Arial"/>
          <w:shd w:val="clear" w:color="auto" w:fill="FFFFFF"/>
        </w:rPr>
        <w:t>cibercafé</w:t>
      </w:r>
      <w:proofErr w:type="spellEnd"/>
      <w:r w:rsidR="00F2738A" w:rsidRPr="00712505">
        <w:rPr>
          <w:rFonts w:cs="Arial"/>
          <w:shd w:val="clear" w:color="auto" w:fill="FFFFFF"/>
        </w:rPr>
        <w:t>.</w:t>
      </w:r>
    </w:p>
    <w:p w14:paraId="49022DD9" w14:textId="77777777" w:rsidR="00F2738A" w:rsidRPr="00712505" w:rsidRDefault="00F2738A" w:rsidP="008B1ECD">
      <w:pPr>
        <w:rPr>
          <w:rFonts w:cs="Arial"/>
          <w:b/>
        </w:rPr>
      </w:pPr>
    </w:p>
    <w:p w14:paraId="73A5B56C" w14:textId="77777777" w:rsidR="008B1ECD" w:rsidRPr="00712505" w:rsidRDefault="008B1ECD" w:rsidP="008B1ECD">
      <w:pPr>
        <w:rPr>
          <w:rFonts w:cs="Arial"/>
          <w:shd w:val="clear" w:color="auto" w:fill="FFFFFF"/>
        </w:rPr>
      </w:pPr>
      <w:r w:rsidRPr="00712505">
        <w:rPr>
          <w:rFonts w:cs="Arial"/>
          <w:b/>
        </w:rPr>
        <w:t>Mongo DB</w:t>
      </w:r>
      <w:r w:rsidR="002E17D7" w:rsidRPr="00712505">
        <w:rPr>
          <w:rFonts w:cs="Arial"/>
          <w:b/>
        </w:rPr>
        <w:t xml:space="preserve"> – </w:t>
      </w:r>
      <w:r w:rsidR="002E17D7" w:rsidRPr="00712505">
        <w:rPr>
          <w:rFonts w:cs="Arial"/>
          <w:shd w:val="clear" w:color="auto" w:fill="FFFFFF"/>
        </w:rPr>
        <w:t>Mongo DB é um software de banco de dados orientado a documentos livre.</w:t>
      </w:r>
    </w:p>
    <w:p w14:paraId="372DD709" w14:textId="77777777" w:rsidR="00C332F7" w:rsidRPr="00712505" w:rsidRDefault="00C332F7" w:rsidP="008B1ECD">
      <w:pPr>
        <w:rPr>
          <w:rFonts w:cs="Arial"/>
          <w:b/>
        </w:rPr>
      </w:pPr>
    </w:p>
    <w:p w14:paraId="749F5633" w14:textId="77777777" w:rsidR="008B1ECD" w:rsidRPr="00712505" w:rsidRDefault="008B1ECD" w:rsidP="008B1ECD">
      <w:pPr>
        <w:rPr>
          <w:rFonts w:cs="Arial"/>
          <w:shd w:val="clear" w:color="auto" w:fill="FFFFFF"/>
        </w:rPr>
      </w:pPr>
      <w:r w:rsidRPr="00712505">
        <w:rPr>
          <w:rFonts w:cs="Arial"/>
          <w:b/>
        </w:rPr>
        <w:t>MySQL</w:t>
      </w:r>
      <w:r w:rsidR="00C332F7" w:rsidRPr="00712505">
        <w:rPr>
          <w:rFonts w:cs="Arial"/>
          <w:b/>
        </w:rPr>
        <w:t xml:space="preserve"> – </w:t>
      </w:r>
      <w:r w:rsidR="00C332F7" w:rsidRPr="00712505">
        <w:rPr>
          <w:rFonts w:cs="Arial"/>
          <w:shd w:val="clear" w:color="auto" w:fill="FFFFFF"/>
        </w:rPr>
        <w:t>O MySQL é um sistema de gerenciamento de banco de dados, que utiliza a linguagem SQL como interface.</w:t>
      </w:r>
    </w:p>
    <w:p w14:paraId="1FBACBE1" w14:textId="77777777" w:rsidR="00402470" w:rsidRPr="00712505" w:rsidRDefault="00402470" w:rsidP="008B1ECD">
      <w:pPr>
        <w:rPr>
          <w:rFonts w:cs="Arial"/>
          <w:b/>
        </w:rPr>
      </w:pPr>
    </w:p>
    <w:p w14:paraId="5C2C3933" w14:textId="77777777" w:rsidR="008B1ECD" w:rsidRPr="00712505" w:rsidRDefault="008B1ECD" w:rsidP="008B1ECD">
      <w:pPr>
        <w:rPr>
          <w:rFonts w:cs="Arial"/>
          <w:shd w:val="clear" w:color="auto" w:fill="FFFFFF"/>
        </w:rPr>
      </w:pPr>
      <w:r w:rsidRPr="00712505">
        <w:rPr>
          <w:rFonts w:cs="Arial"/>
          <w:b/>
        </w:rPr>
        <w:t>TCP/IP</w:t>
      </w:r>
      <w:r w:rsidR="00402470" w:rsidRPr="00712505">
        <w:rPr>
          <w:rFonts w:cs="Arial"/>
          <w:b/>
        </w:rPr>
        <w:t xml:space="preserve"> –  </w:t>
      </w:r>
      <w:r w:rsidR="00402470" w:rsidRPr="00712505">
        <w:rPr>
          <w:rFonts w:cs="Arial"/>
          <w:shd w:val="clear" w:color="auto" w:fill="FFFFFF"/>
        </w:rPr>
        <w:t>O TCP/IP é um conjunto de protocolos de comunicação entre computadores em rede.</w:t>
      </w:r>
    </w:p>
    <w:p w14:paraId="279B37CA" w14:textId="77777777" w:rsidR="000567F3" w:rsidRPr="00712505" w:rsidRDefault="000567F3" w:rsidP="008B1ECD">
      <w:pPr>
        <w:rPr>
          <w:rFonts w:cs="Arial"/>
          <w:b/>
        </w:rPr>
      </w:pPr>
    </w:p>
    <w:p w14:paraId="08B80732" w14:textId="77777777" w:rsidR="008B1ECD" w:rsidRPr="00712505" w:rsidRDefault="008B1ECD" w:rsidP="008B1ECD">
      <w:pPr>
        <w:rPr>
          <w:rFonts w:cs="Arial"/>
          <w:b/>
        </w:rPr>
      </w:pPr>
      <w:r w:rsidRPr="00712505">
        <w:rPr>
          <w:rFonts w:cs="Arial"/>
          <w:b/>
        </w:rPr>
        <w:t>Upload</w:t>
      </w:r>
      <w:r w:rsidR="000567F3" w:rsidRPr="00712505">
        <w:rPr>
          <w:rFonts w:cs="Arial"/>
          <w:b/>
        </w:rPr>
        <w:t xml:space="preserve"> </w:t>
      </w:r>
      <w:r w:rsidR="00D9073A" w:rsidRPr="00712505">
        <w:rPr>
          <w:rFonts w:cs="Arial"/>
          <w:b/>
        </w:rPr>
        <w:t>–</w:t>
      </w:r>
      <w:r w:rsidR="000567F3" w:rsidRPr="00712505">
        <w:rPr>
          <w:rFonts w:cs="Arial"/>
          <w:b/>
        </w:rPr>
        <w:t xml:space="preserve"> </w:t>
      </w:r>
      <w:r w:rsidR="000567F3" w:rsidRPr="00712505">
        <w:rPr>
          <w:rFonts w:cs="Arial"/>
          <w:shd w:val="clear" w:color="auto" w:fill="FFFFFF"/>
        </w:rPr>
        <w:t>Em redes de computadores, fazer o upload é enviar dados para um sistema remoto</w:t>
      </w:r>
      <w:r w:rsidR="00D9073A" w:rsidRPr="00712505">
        <w:rPr>
          <w:rFonts w:cs="Arial"/>
          <w:shd w:val="clear" w:color="auto" w:fill="FFFFFF"/>
        </w:rPr>
        <w:t>.</w:t>
      </w:r>
    </w:p>
    <w:p w14:paraId="16F8AF3B" w14:textId="77777777" w:rsidR="00D9073A" w:rsidRPr="00712505" w:rsidRDefault="00D9073A" w:rsidP="008B1ECD">
      <w:pPr>
        <w:rPr>
          <w:rFonts w:cs="Arial"/>
          <w:b/>
        </w:rPr>
      </w:pPr>
    </w:p>
    <w:p w14:paraId="5D672866" w14:textId="77777777" w:rsidR="008B1ECD" w:rsidRPr="00712505" w:rsidRDefault="008B1ECD" w:rsidP="008B1ECD">
      <w:pPr>
        <w:rPr>
          <w:rFonts w:cs="Arial"/>
          <w:shd w:val="clear" w:color="auto" w:fill="FFFFFF"/>
        </w:rPr>
      </w:pPr>
      <w:r w:rsidRPr="00712505">
        <w:rPr>
          <w:rFonts w:cs="Arial"/>
          <w:b/>
        </w:rPr>
        <w:t>W3C</w:t>
      </w:r>
      <w:r w:rsidR="00D9073A" w:rsidRPr="00712505">
        <w:rPr>
          <w:rFonts w:cs="Arial"/>
          <w:b/>
        </w:rPr>
        <w:t xml:space="preserve"> – </w:t>
      </w:r>
      <w:r w:rsidR="00D9073A" w:rsidRPr="00712505">
        <w:rPr>
          <w:rFonts w:cs="Arial"/>
          <w:shd w:val="clear" w:color="auto" w:fill="FFFFFF"/>
        </w:rPr>
        <w:t xml:space="preserve">O World </w:t>
      </w:r>
      <w:proofErr w:type="spellStart"/>
      <w:r w:rsidR="00D9073A" w:rsidRPr="00712505">
        <w:rPr>
          <w:rFonts w:cs="Arial"/>
          <w:shd w:val="clear" w:color="auto" w:fill="FFFFFF"/>
        </w:rPr>
        <w:t>Wide</w:t>
      </w:r>
      <w:proofErr w:type="spellEnd"/>
      <w:r w:rsidR="00D9073A" w:rsidRPr="00712505">
        <w:rPr>
          <w:rFonts w:cs="Arial"/>
          <w:shd w:val="clear" w:color="auto" w:fill="FFFFFF"/>
        </w:rPr>
        <w:t xml:space="preserve"> Web Consortium é a principal organização de padronização da W</w:t>
      </w:r>
      <w:r w:rsidR="00A25769" w:rsidRPr="00712505">
        <w:rPr>
          <w:rFonts w:cs="Arial"/>
          <w:shd w:val="clear" w:color="auto" w:fill="FFFFFF"/>
        </w:rPr>
        <w:t>WW</w:t>
      </w:r>
      <w:r w:rsidR="00D9073A" w:rsidRPr="00712505">
        <w:rPr>
          <w:rFonts w:cs="Arial"/>
          <w:shd w:val="clear" w:color="auto" w:fill="FFFFFF"/>
        </w:rPr>
        <w:t>.</w:t>
      </w:r>
    </w:p>
    <w:p w14:paraId="5985B336" w14:textId="77777777" w:rsidR="00D9073A" w:rsidRPr="00712505" w:rsidRDefault="00D9073A" w:rsidP="008B1ECD">
      <w:pPr>
        <w:rPr>
          <w:rFonts w:cs="Arial"/>
          <w:b/>
        </w:rPr>
      </w:pPr>
    </w:p>
    <w:p w14:paraId="7938F681" w14:textId="77777777" w:rsidR="008B1ECD" w:rsidRPr="00712505" w:rsidRDefault="008B1ECD" w:rsidP="008B1ECD">
      <w:pPr>
        <w:rPr>
          <w:rFonts w:cs="Arial"/>
          <w:shd w:val="clear" w:color="auto" w:fill="FFFFFF"/>
        </w:rPr>
      </w:pPr>
      <w:r w:rsidRPr="00712505">
        <w:rPr>
          <w:rFonts w:cs="Arial"/>
          <w:b/>
          <w:i/>
          <w:iCs/>
        </w:rPr>
        <w:t>Web</w:t>
      </w:r>
      <w:r w:rsidR="00D9073A" w:rsidRPr="00712505">
        <w:rPr>
          <w:rFonts w:cs="Arial"/>
          <w:b/>
          <w:i/>
          <w:iCs/>
        </w:rPr>
        <w:t xml:space="preserve"> – </w:t>
      </w:r>
      <w:r w:rsidR="00D9073A" w:rsidRPr="00712505">
        <w:rPr>
          <w:rFonts w:cs="Arial"/>
          <w:shd w:val="clear" w:color="auto" w:fill="FFFFFF"/>
        </w:rPr>
        <w:t>Nome pelo qual a rede mundial de computadores internet se tornou conhecida a partir de 1991.</w:t>
      </w:r>
    </w:p>
    <w:p w14:paraId="1955B58A" w14:textId="77777777" w:rsidR="00E4145D" w:rsidRPr="00712505" w:rsidRDefault="00E4145D" w:rsidP="008B1ECD">
      <w:pPr>
        <w:rPr>
          <w:rFonts w:cs="Arial"/>
          <w:b/>
          <w:i/>
          <w:iCs/>
        </w:rPr>
      </w:pPr>
    </w:p>
    <w:p w14:paraId="08224095" w14:textId="77777777" w:rsidR="008B1ECD" w:rsidRPr="00712505" w:rsidRDefault="008B1ECD" w:rsidP="008B1ECD">
      <w:pPr>
        <w:rPr>
          <w:rFonts w:cs="Arial"/>
          <w:shd w:val="clear" w:color="auto" w:fill="FFFFFF"/>
        </w:rPr>
      </w:pPr>
      <w:r w:rsidRPr="00712505">
        <w:rPr>
          <w:rFonts w:eastAsia="Calibri" w:cs="Arial"/>
          <w:b/>
          <w:lang w:eastAsia="en-US"/>
        </w:rPr>
        <w:t>Wireframes</w:t>
      </w:r>
      <w:r w:rsidR="00E4145D" w:rsidRPr="00712505">
        <w:rPr>
          <w:rFonts w:eastAsia="Calibri" w:cs="Arial"/>
          <w:b/>
          <w:lang w:eastAsia="en-US"/>
        </w:rPr>
        <w:t xml:space="preserve"> – </w:t>
      </w:r>
      <w:r w:rsidR="00E4145D" w:rsidRPr="00712505">
        <w:rPr>
          <w:rFonts w:cs="Arial"/>
          <w:shd w:val="clear" w:color="auto" w:fill="FFFFFF"/>
        </w:rPr>
        <w:t>Um wireframe é um protótipo usado em design de interface para sugerir a estrutura de um sítio web.</w:t>
      </w:r>
    </w:p>
    <w:p w14:paraId="2514589E" w14:textId="77777777" w:rsidR="00E4145D" w:rsidRPr="00712505" w:rsidRDefault="00E4145D" w:rsidP="008B1ECD">
      <w:pPr>
        <w:rPr>
          <w:rFonts w:eastAsia="Calibri" w:cs="Arial"/>
          <w:b/>
          <w:lang w:eastAsia="en-US"/>
        </w:rPr>
      </w:pPr>
    </w:p>
    <w:p w14:paraId="189859A0" w14:textId="77777777" w:rsidR="005B537A" w:rsidRPr="00712505" w:rsidRDefault="008B1ECD" w:rsidP="004D0BF7">
      <w:r w:rsidRPr="00712505">
        <w:rPr>
          <w:rFonts w:cs="Arial"/>
          <w:b/>
        </w:rPr>
        <w:t>XML</w:t>
      </w:r>
      <w:r w:rsidR="00485BC6" w:rsidRPr="00712505">
        <w:rPr>
          <w:rFonts w:cs="Arial"/>
          <w:b/>
        </w:rPr>
        <w:t xml:space="preserve"> – </w:t>
      </w:r>
      <w:r w:rsidR="00485BC6" w:rsidRPr="00712505">
        <w:rPr>
          <w:rFonts w:cs="Arial"/>
          <w:shd w:val="clear" w:color="auto" w:fill="FFFFFF"/>
        </w:rPr>
        <w:t>XML é uma recomendação da W3C para gerar linguagens de marcação para necessidades especiais.</w:t>
      </w:r>
    </w:p>
    <w:sectPr w:rsidR="005B537A" w:rsidRPr="00712505" w:rsidSect="00902E08">
      <w:pgSz w:w="11907" w:h="16840" w:code="9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CFD54D" w14:textId="77777777" w:rsidR="007A6510" w:rsidRDefault="007A6510">
      <w:pPr>
        <w:spacing w:line="240" w:lineRule="auto"/>
      </w:pPr>
      <w:r>
        <w:separator/>
      </w:r>
    </w:p>
  </w:endnote>
  <w:endnote w:type="continuationSeparator" w:id="0">
    <w:p w14:paraId="62D27295" w14:textId="77777777" w:rsidR="007A6510" w:rsidRDefault="007A65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-BoldMT">
    <w:altName w:val="Arial"/>
    <w:charset w:val="00"/>
    <w:family w:val="auto"/>
    <w:pitch w:val="variable"/>
    <w:sig w:usb0="E0002AFF" w:usb1="C0007843" w:usb2="00000009" w:usb3="00000000" w:csb0="000001FF" w:csb1="00000000"/>
  </w:font>
  <w:font w:name="ArialMT">
    <w:altName w:val="Arial"/>
    <w:charset w:val="00"/>
    <w:family w:val="auto"/>
    <w:pitch w:val="variable"/>
    <w:sig w:usb0="E0002AFF" w:usb1="C0007843" w:usb2="00000009" w:usb3="00000000" w:csb0="000001FF" w:csb1="00000000"/>
  </w:font>
  <w:font w:name="Arial-ItalicMT">
    <w:altName w:val="Arial"/>
    <w:charset w:val="00"/>
    <w:family w:val="auto"/>
    <w:pitch w:val="variable"/>
    <w:sig w:usb0="E0000AFF" w:usb1="00007843" w:usb2="00000001" w:usb3="00000000" w:csb0="000001BF" w:csb1="00000000"/>
  </w:font>
  <w:font w:name="Arial-BoldItalicMT">
    <w:altName w:val="Arial"/>
    <w:charset w:val="00"/>
    <w:family w:val="auto"/>
    <w:pitch w:val="variable"/>
    <w:sig w:usb0="E0000AFF" w:usb1="00007843" w:usb2="00000001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96639198"/>
      <w:docPartObj>
        <w:docPartGallery w:val="Page Numbers (Bottom of Page)"/>
        <w:docPartUnique/>
      </w:docPartObj>
    </w:sdtPr>
    <w:sdtEndPr/>
    <w:sdtContent>
      <w:p w14:paraId="0DF4F6B9" w14:textId="77777777" w:rsidR="00C61CE6" w:rsidRDefault="00C61CE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6651">
          <w:rPr>
            <w:noProof/>
          </w:rPr>
          <w:t>43</w:t>
        </w:r>
        <w:r>
          <w:fldChar w:fldCharType="end"/>
        </w:r>
      </w:p>
    </w:sdtContent>
  </w:sdt>
  <w:p w14:paraId="09A9CE0F" w14:textId="77777777" w:rsidR="00C61CE6" w:rsidRDefault="00C61CE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DF3965" w14:textId="77777777" w:rsidR="007A6510" w:rsidRDefault="007A6510">
      <w:pPr>
        <w:spacing w:line="240" w:lineRule="auto"/>
      </w:pPr>
      <w:r>
        <w:separator/>
      </w:r>
    </w:p>
  </w:footnote>
  <w:footnote w:type="continuationSeparator" w:id="0">
    <w:p w14:paraId="360C5492" w14:textId="77777777" w:rsidR="007A6510" w:rsidRDefault="007A6510">
      <w:pPr>
        <w:spacing w:line="240" w:lineRule="auto"/>
      </w:pPr>
      <w:r>
        <w:continuationSeparator/>
      </w:r>
    </w:p>
  </w:footnote>
  <w:footnote w:id="1">
    <w:p w14:paraId="6D93B5DC" w14:textId="77777777" w:rsidR="00C61CE6" w:rsidRDefault="00C61CE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925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36"/>
      <w:gridCol w:w="222"/>
      <w:gridCol w:w="4799"/>
    </w:tblGrid>
    <w:tr w:rsidR="00C61CE6" w14:paraId="22B040DE" w14:textId="77777777" w:rsidTr="005E65A8">
      <w:trPr>
        <w:trHeight w:val="1124"/>
      </w:trPr>
      <w:tc>
        <w:tcPr>
          <w:tcW w:w="4169" w:type="dxa"/>
          <w:vAlign w:val="center"/>
        </w:tcPr>
        <w:p w14:paraId="456ECCB0" w14:textId="77777777" w:rsidR="00C61CE6" w:rsidRDefault="00C61CE6" w:rsidP="00677393">
          <w:r w:rsidRPr="008A5195">
            <w:rPr>
              <w:noProof/>
            </w:rPr>
            <w:drawing>
              <wp:inline distT="0" distB="0" distL="0" distR="0" wp14:anchorId="037E0226" wp14:editId="14250C2D">
                <wp:extent cx="2552700" cy="525357"/>
                <wp:effectExtent l="0" t="0" r="0" b="8255"/>
                <wp:docPr id="48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m 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9971" cy="5289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2" w:type="dxa"/>
          <w:vAlign w:val="center"/>
        </w:tcPr>
        <w:p w14:paraId="46AF4AFD" w14:textId="77777777" w:rsidR="00C61CE6" w:rsidRDefault="00C61CE6" w:rsidP="00677393"/>
      </w:tc>
      <w:tc>
        <w:tcPr>
          <w:tcW w:w="4866" w:type="dxa"/>
          <w:vAlign w:val="center"/>
        </w:tcPr>
        <w:p w14:paraId="4DDC9796" w14:textId="77777777" w:rsidR="00C61CE6" w:rsidRPr="00143165" w:rsidRDefault="00C61CE6" w:rsidP="00677393">
          <w:pPr>
            <w:rPr>
              <w:rFonts w:ascii="Times New Roman" w:hAnsi="Times New Roman"/>
            </w:rPr>
          </w:pPr>
          <w:r w:rsidRPr="00CC0A4E">
            <w:rPr>
              <w:noProof/>
            </w:rPr>
            <mc:AlternateContent>
              <mc:Choice Requires="wps">
                <w:drawing>
                  <wp:inline distT="0" distB="0" distL="0" distR="0" wp14:anchorId="6C50DFCE" wp14:editId="75A6CA48">
                    <wp:extent cx="2876550" cy="771525"/>
                    <wp:effectExtent l="0" t="0" r="0" b="0"/>
                    <wp:docPr id="4" name="Retângul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6550" cy="771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8870E4" w14:textId="77777777" w:rsidR="00C61CE6" w:rsidRPr="001C5E88" w:rsidRDefault="00C61CE6" w:rsidP="00677393">
                                <w:pPr>
                                  <w:spacing w:line="240" w:lineRule="auto"/>
                                  <w:jc w:val="center"/>
                                  <w:rPr>
                                    <w:rFonts w:cs="Arial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6C92C15" wp14:editId="2EACF746">
                                      <wp:extent cx="1857375" cy="304800"/>
                                      <wp:effectExtent l="0" t="0" r="9525" b="0"/>
                                      <wp:docPr id="55" name="Imagem 55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Imagem 1"/>
                                              <pic:cNvPicPr/>
                                            </pic:nvPicPr>
                                            <pic:blipFill>
                                              <a:blip r:embed="rId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57375" cy="304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rFonts w:cs="Arial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  </w:t>
                                </w: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C970382" wp14:editId="086E6C38">
                                      <wp:extent cx="695325" cy="266700"/>
                                      <wp:effectExtent l="0" t="0" r="9525" b="0"/>
                                      <wp:docPr id="56" name="Imagem 56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Imagem 2"/>
                                              <pic:cNvPicPr/>
                                            </pic:nvPicPr>
                                            <pic:blipFill>
                                              <a:blip r:embed="rId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95325" cy="2667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C5FC8AC" w14:textId="77777777" w:rsidR="00C61CE6" w:rsidRPr="001C5E88" w:rsidRDefault="00C61CE6" w:rsidP="00677393">
                                <w:pPr>
                                  <w:spacing w:line="240" w:lineRule="auto"/>
                                  <w:jc w:val="center"/>
                                  <w:rPr>
                                    <w:rFonts w:cs="Arial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10 a 12</w:t>
                                </w:r>
                                <w:r w:rsidRPr="001C5E88">
                                  <w:rPr>
                                    <w:rFonts w:cs="Arial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de </w:t>
                                </w:r>
                                <w:r>
                                  <w:rPr>
                                    <w:rFonts w:cs="Arial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dezembro</w:t>
                                </w:r>
                                <w:r w:rsidRPr="001C5E88">
                                  <w:rPr>
                                    <w:rFonts w:cs="Arial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de 2018</w:t>
                                </w:r>
                              </w:p>
                              <w:p w14:paraId="31A2536A" w14:textId="77777777" w:rsidR="00C61CE6" w:rsidRPr="001C5E88" w:rsidRDefault="00C61CE6" w:rsidP="00677393">
                                <w:pPr>
                                  <w:spacing w:line="240" w:lineRule="auto"/>
                                  <w:jc w:val="center"/>
                                  <w:rPr>
                                    <w:rFonts w:cs="Arial"/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 w:rsidRPr="001C5E88">
                                  <w:rPr>
                                    <w:rFonts w:cs="Arial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ISSN: 2526-6241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6C50DFCE" id="Retângulo 4" o:spid="_x0000_s1026" style="width:226.5pt;height:6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" filled="f" stroked="f" strokeweight="2pt">
                    <v:textbox>
                      <w:txbxContent>
                        <w:p w14:paraId="6B8870E4" w14:textId="77777777" w:rsidR="00C61CE6" w:rsidRPr="001C5E88" w:rsidRDefault="00C61CE6" w:rsidP="00677393">
                          <w:pPr>
                            <w:spacing w:line="240" w:lineRule="auto"/>
                            <w:jc w:val="center"/>
                            <w:rPr>
                              <w:rFonts w:cs="Arial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6C92C15" wp14:editId="2EACF746">
                                <wp:extent cx="1857375" cy="304800"/>
                                <wp:effectExtent l="0" t="0" r="9525" b="0"/>
                                <wp:docPr id="55" name="Imagem 55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Imagem 1"/>
                                        <pic:cNvPicPr/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57375" cy="304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cs="Arial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C970382" wp14:editId="086E6C38">
                                <wp:extent cx="695325" cy="266700"/>
                                <wp:effectExtent l="0" t="0" r="9525" b="0"/>
                                <wp:docPr id="56" name="Imagem 56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Imagem 2"/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95325" cy="2667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C5FC8AC" w14:textId="77777777" w:rsidR="00C61CE6" w:rsidRPr="001C5E88" w:rsidRDefault="00C61CE6" w:rsidP="00677393">
                          <w:pPr>
                            <w:spacing w:line="240" w:lineRule="auto"/>
                            <w:jc w:val="center"/>
                            <w:rPr>
                              <w:rFonts w:cs="Arial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cs="Arial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10 a 12</w:t>
                          </w:r>
                          <w:r w:rsidRPr="001C5E88">
                            <w:rPr>
                              <w:rFonts w:cs="Arial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 xml:space="preserve"> de </w:t>
                          </w:r>
                          <w:r>
                            <w:rPr>
                              <w:rFonts w:cs="Arial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dezembro</w:t>
                          </w:r>
                          <w:r w:rsidRPr="001C5E88">
                            <w:rPr>
                              <w:rFonts w:cs="Arial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 xml:space="preserve"> de 2018</w:t>
                          </w:r>
                        </w:p>
                        <w:p w14:paraId="31A2536A" w14:textId="77777777" w:rsidR="00C61CE6" w:rsidRPr="001C5E88" w:rsidRDefault="00C61CE6" w:rsidP="00677393">
                          <w:pPr>
                            <w:spacing w:line="240" w:lineRule="auto"/>
                            <w:jc w:val="center"/>
                            <w:rPr>
                              <w:rFonts w:cs="Arial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1C5E88">
                            <w:rPr>
                              <w:rFonts w:cs="Arial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ISSN: 2526-6241</w:t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  <w:p w14:paraId="5EB54349" w14:textId="77777777" w:rsidR="00C61CE6" w:rsidRDefault="00C61CE6" w:rsidP="00677393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925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36"/>
      <w:gridCol w:w="222"/>
      <w:gridCol w:w="4799"/>
    </w:tblGrid>
    <w:tr w:rsidR="00C61CE6" w14:paraId="662A2F9E" w14:textId="77777777" w:rsidTr="005E65A8">
      <w:trPr>
        <w:trHeight w:val="1124"/>
      </w:trPr>
      <w:tc>
        <w:tcPr>
          <w:tcW w:w="4169" w:type="dxa"/>
          <w:vAlign w:val="center"/>
        </w:tcPr>
        <w:p w14:paraId="2B68DFB6" w14:textId="77777777" w:rsidR="00C61CE6" w:rsidRDefault="00C61CE6" w:rsidP="00677393">
          <w:r w:rsidRPr="008A5195">
            <w:rPr>
              <w:noProof/>
            </w:rPr>
            <w:drawing>
              <wp:inline distT="0" distB="0" distL="0" distR="0" wp14:anchorId="1AAB3474" wp14:editId="35080934">
                <wp:extent cx="2552700" cy="525357"/>
                <wp:effectExtent l="0" t="0" r="0" b="8255"/>
                <wp:docPr id="62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m 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9971" cy="5289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2" w:type="dxa"/>
          <w:vAlign w:val="center"/>
        </w:tcPr>
        <w:p w14:paraId="715B0296" w14:textId="77777777" w:rsidR="00C61CE6" w:rsidRDefault="00C61CE6" w:rsidP="00677393"/>
      </w:tc>
      <w:tc>
        <w:tcPr>
          <w:tcW w:w="4866" w:type="dxa"/>
          <w:vAlign w:val="center"/>
        </w:tcPr>
        <w:p w14:paraId="4B7F1A8B" w14:textId="77777777" w:rsidR="00C61CE6" w:rsidRPr="00143165" w:rsidRDefault="00C61CE6" w:rsidP="00677393">
          <w:pPr>
            <w:rPr>
              <w:rFonts w:ascii="Times New Roman" w:hAnsi="Times New Roman"/>
            </w:rPr>
          </w:pPr>
          <w:r w:rsidRPr="00CC0A4E">
            <w:rPr>
              <w:noProof/>
            </w:rPr>
            <mc:AlternateContent>
              <mc:Choice Requires="wps">
                <w:drawing>
                  <wp:inline distT="0" distB="0" distL="0" distR="0" wp14:anchorId="1055D92C" wp14:editId="48793930">
                    <wp:extent cx="2876550" cy="771525"/>
                    <wp:effectExtent l="0" t="0" r="0" b="0"/>
                    <wp:docPr id="61" name="Retângulo 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6550" cy="771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49B4BA" w14:textId="77777777" w:rsidR="00C61CE6" w:rsidRPr="001C5E88" w:rsidRDefault="00C61CE6" w:rsidP="00677393">
                                <w:pPr>
                                  <w:spacing w:line="240" w:lineRule="auto"/>
                                  <w:jc w:val="center"/>
                                  <w:rPr>
                                    <w:rFonts w:cs="Arial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F3A5998" wp14:editId="4C8BC701">
                                      <wp:extent cx="1857375" cy="304800"/>
                                      <wp:effectExtent l="0" t="0" r="9525" b="0"/>
                                      <wp:docPr id="63" name="Imagem 63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Imagem 1"/>
                                              <pic:cNvPicPr/>
                                            </pic:nvPicPr>
                                            <pic:blipFill>
                                              <a:blip r:embed="rId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57375" cy="304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rFonts w:cs="Arial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  </w:t>
                                </w: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95E4057" wp14:editId="1FD70E51">
                                      <wp:extent cx="695325" cy="266700"/>
                                      <wp:effectExtent l="0" t="0" r="9525" b="0"/>
                                      <wp:docPr id="64" name="Imagem 6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Imagem 2"/>
                                              <pic:cNvPicPr/>
                                            </pic:nvPicPr>
                                            <pic:blipFill>
                                              <a:blip r:embed="rId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95325" cy="2667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DA7451E" w14:textId="77777777" w:rsidR="00C61CE6" w:rsidRPr="001C5E88" w:rsidRDefault="00C61CE6" w:rsidP="00677393">
                                <w:pPr>
                                  <w:spacing w:line="240" w:lineRule="auto"/>
                                  <w:jc w:val="center"/>
                                  <w:rPr>
                                    <w:rFonts w:cs="Arial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10 a 12</w:t>
                                </w:r>
                                <w:r w:rsidRPr="001C5E88">
                                  <w:rPr>
                                    <w:rFonts w:cs="Arial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de </w:t>
                                </w:r>
                                <w:r>
                                  <w:rPr>
                                    <w:rFonts w:cs="Arial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dezembro</w:t>
                                </w:r>
                                <w:r w:rsidRPr="001C5E88">
                                  <w:rPr>
                                    <w:rFonts w:cs="Arial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de 2018</w:t>
                                </w:r>
                              </w:p>
                              <w:p w14:paraId="45139259" w14:textId="77777777" w:rsidR="00C61CE6" w:rsidRPr="001C5E88" w:rsidRDefault="00C61CE6" w:rsidP="00677393">
                                <w:pPr>
                                  <w:spacing w:line="240" w:lineRule="auto"/>
                                  <w:jc w:val="center"/>
                                  <w:rPr>
                                    <w:rFonts w:cs="Arial"/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 w:rsidRPr="001C5E88">
                                  <w:rPr>
                                    <w:rFonts w:cs="Arial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ISSN: 2526-6241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1055D92C" id="Retângulo 61" o:spid="_x0000_s1027" style="width:226.5pt;height:6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" filled="f" stroked="f" strokeweight="2pt">
                    <v:textbox>
                      <w:txbxContent>
                        <w:p w14:paraId="7349B4BA" w14:textId="77777777" w:rsidR="00C61CE6" w:rsidRPr="001C5E88" w:rsidRDefault="00C61CE6" w:rsidP="00677393">
                          <w:pPr>
                            <w:spacing w:line="240" w:lineRule="auto"/>
                            <w:jc w:val="center"/>
                            <w:rPr>
                              <w:rFonts w:cs="Arial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F3A5998" wp14:editId="4C8BC701">
                                <wp:extent cx="1857375" cy="304800"/>
                                <wp:effectExtent l="0" t="0" r="9525" b="0"/>
                                <wp:docPr id="63" name="Imagem 63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Imagem 1"/>
                                        <pic:cNvPicPr/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57375" cy="304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cs="Arial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95E4057" wp14:editId="1FD70E51">
                                <wp:extent cx="695325" cy="266700"/>
                                <wp:effectExtent l="0" t="0" r="9525" b="0"/>
                                <wp:docPr id="64" name="Imagem 64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Imagem 2"/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95325" cy="2667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DA7451E" w14:textId="77777777" w:rsidR="00C61CE6" w:rsidRPr="001C5E88" w:rsidRDefault="00C61CE6" w:rsidP="00677393">
                          <w:pPr>
                            <w:spacing w:line="240" w:lineRule="auto"/>
                            <w:jc w:val="center"/>
                            <w:rPr>
                              <w:rFonts w:cs="Arial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cs="Arial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10 a 12</w:t>
                          </w:r>
                          <w:r w:rsidRPr="001C5E88">
                            <w:rPr>
                              <w:rFonts w:cs="Arial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 xml:space="preserve"> de </w:t>
                          </w:r>
                          <w:r>
                            <w:rPr>
                              <w:rFonts w:cs="Arial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dezembro</w:t>
                          </w:r>
                          <w:r w:rsidRPr="001C5E88">
                            <w:rPr>
                              <w:rFonts w:cs="Arial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 xml:space="preserve"> de 2018</w:t>
                          </w:r>
                        </w:p>
                        <w:p w14:paraId="45139259" w14:textId="77777777" w:rsidR="00C61CE6" w:rsidRPr="001C5E88" w:rsidRDefault="00C61CE6" w:rsidP="00677393">
                          <w:pPr>
                            <w:spacing w:line="240" w:lineRule="auto"/>
                            <w:jc w:val="center"/>
                            <w:rPr>
                              <w:rFonts w:cs="Arial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1C5E88">
                            <w:rPr>
                              <w:rFonts w:cs="Arial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ISSN: 2526-6241</w:t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  <w:p w14:paraId="7B71BA87" w14:textId="77777777" w:rsidR="00C61CE6" w:rsidRDefault="00C61CE6" w:rsidP="00677393">
    <w:pPr>
      <w:pStyle w:val="Cabealho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174CB"/>
    <w:multiLevelType w:val="hybridMultilevel"/>
    <w:tmpl w:val="BE28AB8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D2748"/>
    <w:multiLevelType w:val="hybridMultilevel"/>
    <w:tmpl w:val="499E8EC4"/>
    <w:lvl w:ilvl="0" w:tplc="4A340CB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E146D"/>
    <w:multiLevelType w:val="hybridMultilevel"/>
    <w:tmpl w:val="88B621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26579F"/>
    <w:multiLevelType w:val="multilevel"/>
    <w:tmpl w:val="3B7A107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45951DD2"/>
    <w:multiLevelType w:val="hybridMultilevel"/>
    <w:tmpl w:val="888E42C8"/>
    <w:lvl w:ilvl="0" w:tplc="04160017">
      <w:start w:val="1"/>
      <w:numFmt w:val="lowerLetter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AB008A4"/>
    <w:multiLevelType w:val="hybridMultilevel"/>
    <w:tmpl w:val="532E5F8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9C325C"/>
    <w:multiLevelType w:val="hybridMultilevel"/>
    <w:tmpl w:val="472CAE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5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0"/>
  <w:defaultTabStop w:val="708"/>
  <w:hyphenationZone w:val="425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E08"/>
    <w:rsid w:val="00000535"/>
    <w:rsid w:val="000078AF"/>
    <w:rsid w:val="00013265"/>
    <w:rsid w:val="00017BDD"/>
    <w:rsid w:val="00022785"/>
    <w:rsid w:val="00022F49"/>
    <w:rsid w:val="000231A0"/>
    <w:rsid w:val="00025A2A"/>
    <w:rsid w:val="000278AB"/>
    <w:rsid w:val="000347BE"/>
    <w:rsid w:val="00043A98"/>
    <w:rsid w:val="00044870"/>
    <w:rsid w:val="00044F42"/>
    <w:rsid w:val="00053CED"/>
    <w:rsid w:val="00054AAC"/>
    <w:rsid w:val="000567F3"/>
    <w:rsid w:val="00061A67"/>
    <w:rsid w:val="0006628F"/>
    <w:rsid w:val="00082A96"/>
    <w:rsid w:val="000950D7"/>
    <w:rsid w:val="000A05F4"/>
    <w:rsid w:val="000B5922"/>
    <w:rsid w:val="000B72E0"/>
    <w:rsid w:val="000C5365"/>
    <w:rsid w:val="000C648F"/>
    <w:rsid w:val="000D7834"/>
    <w:rsid w:val="000E061D"/>
    <w:rsid w:val="000E09F2"/>
    <w:rsid w:val="000E0E07"/>
    <w:rsid w:val="000E7E17"/>
    <w:rsid w:val="000F110A"/>
    <w:rsid w:val="000F1C32"/>
    <w:rsid w:val="000F4267"/>
    <w:rsid w:val="000F7607"/>
    <w:rsid w:val="00102800"/>
    <w:rsid w:val="00105587"/>
    <w:rsid w:val="001108E3"/>
    <w:rsid w:val="00111E1E"/>
    <w:rsid w:val="00112E00"/>
    <w:rsid w:val="00120875"/>
    <w:rsid w:val="00125AF5"/>
    <w:rsid w:val="0013069D"/>
    <w:rsid w:val="001413C9"/>
    <w:rsid w:val="00143635"/>
    <w:rsid w:val="001517AF"/>
    <w:rsid w:val="00151F9D"/>
    <w:rsid w:val="00153288"/>
    <w:rsid w:val="0015335E"/>
    <w:rsid w:val="00172F38"/>
    <w:rsid w:val="00176DC1"/>
    <w:rsid w:val="0017799A"/>
    <w:rsid w:val="00180720"/>
    <w:rsid w:val="00186A50"/>
    <w:rsid w:val="00193BE3"/>
    <w:rsid w:val="001A2AD6"/>
    <w:rsid w:val="001B0C9B"/>
    <w:rsid w:val="001B5BC6"/>
    <w:rsid w:val="001B78D8"/>
    <w:rsid w:val="001C193B"/>
    <w:rsid w:val="001C2FF0"/>
    <w:rsid w:val="001D216C"/>
    <w:rsid w:val="001D2E0D"/>
    <w:rsid w:val="001D6AB8"/>
    <w:rsid w:val="001E646C"/>
    <w:rsid w:val="001F4587"/>
    <w:rsid w:val="001F6D76"/>
    <w:rsid w:val="001F6FB6"/>
    <w:rsid w:val="00225CED"/>
    <w:rsid w:val="00232343"/>
    <w:rsid w:val="00253844"/>
    <w:rsid w:val="00255CC2"/>
    <w:rsid w:val="00256F8C"/>
    <w:rsid w:val="00263BCA"/>
    <w:rsid w:val="00266181"/>
    <w:rsid w:val="002760E5"/>
    <w:rsid w:val="00276654"/>
    <w:rsid w:val="00284F95"/>
    <w:rsid w:val="002A2FA6"/>
    <w:rsid w:val="002A3EAB"/>
    <w:rsid w:val="002A4E64"/>
    <w:rsid w:val="002B530C"/>
    <w:rsid w:val="002B6C45"/>
    <w:rsid w:val="002B73A7"/>
    <w:rsid w:val="002C1B0E"/>
    <w:rsid w:val="002D0D15"/>
    <w:rsid w:val="002D1E05"/>
    <w:rsid w:val="002D28DC"/>
    <w:rsid w:val="002E17D7"/>
    <w:rsid w:val="002F1563"/>
    <w:rsid w:val="002F37DC"/>
    <w:rsid w:val="002F7C6D"/>
    <w:rsid w:val="00300326"/>
    <w:rsid w:val="00301377"/>
    <w:rsid w:val="0030386D"/>
    <w:rsid w:val="0030700B"/>
    <w:rsid w:val="00311885"/>
    <w:rsid w:val="00320EA9"/>
    <w:rsid w:val="0032505E"/>
    <w:rsid w:val="00330C0F"/>
    <w:rsid w:val="00335421"/>
    <w:rsid w:val="00341319"/>
    <w:rsid w:val="00342212"/>
    <w:rsid w:val="00347E64"/>
    <w:rsid w:val="003513CB"/>
    <w:rsid w:val="00356EB9"/>
    <w:rsid w:val="00357CF3"/>
    <w:rsid w:val="00367E3F"/>
    <w:rsid w:val="00371250"/>
    <w:rsid w:val="00376628"/>
    <w:rsid w:val="003801B1"/>
    <w:rsid w:val="0038199A"/>
    <w:rsid w:val="003844E8"/>
    <w:rsid w:val="00384A23"/>
    <w:rsid w:val="00390458"/>
    <w:rsid w:val="0039049C"/>
    <w:rsid w:val="003920AA"/>
    <w:rsid w:val="00394679"/>
    <w:rsid w:val="00397A58"/>
    <w:rsid w:val="003B001F"/>
    <w:rsid w:val="003B4D33"/>
    <w:rsid w:val="003B78DF"/>
    <w:rsid w:val="003C4664"/>
    <w:rsid w:val="003D081B"/>
    <w:rsid w:val="003D0884"/>
    <w:rsid w:val="003E3218"/>
    <w:rsid w:val="003E3F67"/>
    <w:rsid w:val="003F0469"/>
    <w:rsid w:val="003F2E3E"/>
    <w:rsid w:val="003F617B"/>
    <w:rsid w:val="003F6621"/>
    <w:rsid w:val="00402470"/>
    <w:rsid w:val="004028D7"/>
    <w:rsid w:val="00402BEE"/>
    <w:rsid w:val="00405583"/>
    <w:rsid w:val="00412729"/>
    <w:rsid w:val="00416546"/>
    <w:rsid w:val="004258E0"/>
    <w:rsid w:val="00427214"/>
    <w:rsid w:val="00433A55"/>
    <w:rsid w:val="0043602E"/>
    <w:rsid w:val="00446651"/>
    <w:rsid w:val="00455EDC"/>
    <w:rsid w:val="00462EDD"/>
    <w:rsid w:val="00463CEF"/>
    <w:rsid w:val="00465077"/>
    <w:rsid w:val="0046794D"/>
    <w:rsid w:val="0048098D"/>
    <w:rsid w:val="0048411C"/>
    <w:rsid w:val="00485BC6"/>
    <w:rsid w:val="00486A31"/>
    <w:rsid w:val="0049292A"/>
    <w:rsid w:val="004945EC"/>
    <w:rsid w:val="004A147E"/>
    <w:rsid w:val="004A1D45"/>
    <w:rsid w:val="004A562B"/>
    <w:rsid w:val="004B1B31"/>
    <w:rsid w:val="004C04D6"/>
    <w:rsid w:val="004C3B5A"/>
    <w:rsid w:val="004D0BF7"/>
    <w:rsid w:val="004D10BE"/>
    <w:rsid w:val="004D2A19"/>
    <w:rsid w:val="004E1C2A"/>
    <w:rsid w:val="004F428A"/>
    <w:rsid w:val="00504B90"/>
    <w:rsid w:val="00504DD8"/>
    <w:rsid w:val="00510CFE"/>
    <w:rsid w:val="00515FB1"/>
    <w:rsid w:val="00522B59"/>
    <w:rsid w:val="00526FC8"/>
    <w:rsid w:val="0052761A"/>
    <w:rsid w:val="0054074E"/>
    <w:rsid w:val="0054193C"/>
    <w:rsid w:val="0054479D"/>
    <w:rsid w:val="0054545D"/>
    <w:rsid w:val="0054591E"/>
    <w:rsid w:val="005515EB"/>
    <w:rsid w:val="005520B1"/>
    <w:rsid w:val="00552A7F"/>
    <w:rsid w:val="00556CB5"/>
    <w:rsid w:val="00557E1D"/>
    <w:rsid w:val="00565758"/>
    <w:rsid w:val="005900AF"/>
    <w:rsid w:val="00590E8F"/>
    <w:rsid w:val="0059247B"/>
    <w:rsid w:val="00595C83"/>
    <w:rsid w:val="005A6815"/>
    <w:rsid w:val="005B3567"/>
    <w:rsid w:val="005B537A"/>
    <w:rsid w:val="005C5B0B"/>
    <w:rsid w:val="005E622F"/>
    <w:rsid w:val="005E65A8"/>
    <w:rsid w:val="005F5FF1"/>
    <w:rsid w:val="005F6A27"/>
    <w:rsid w:val="0061612C"/>
    <w:rsid w:val="00616B20"/>
    <w:rsid w:val="0062681B"/>
    <w:rsid w:val="00635DD0"/>
    <w:rsid w:val="00636F26"/>
    <w:rsid w:val="00640663"/>
    <w:rsid w:val="00642CBC"/>
    <w:rsid w:val="00644556"/>
    <w:rsid w:val="00651DA4"/>
    <w:rsid w:val="006569DE"/>
    <w:rsid w:val="006603ED"/>
    <w:rsid w:val="00661694"/>
    <w:rsid w:val="0066203A"/>
    <w:rsid w:val="00666747"/>
    <w:rsid w:val="00673A72"/>
    <w:rsid w:val="00677393"/>
    <w:rsid w:val="00680FB7"/>
    <w:rsid w:val="00684C77"/>
    <w:rsid w:val="006864F8"/>
    <w:rsid w:val="006970E3"/>
    <w:rsid w:val="006B2BBA"/>
    <w:rsid w:val="006B2E04"/>
    <w:rsid w:val="006C0EF6"/>
    <w:rsid w:val="006C4AD2"/>
    <w:rsid w:val="006D05D6"/>
    <w:rsid w:val="006D069A"/>
    <w:rsid w:val="006D0C18"/>
    <w:rsid w:val="006D7DB2"/>
    <w:rsid w:val="006E29F0"/>
    <w:rsid w:val="00701AF3"/>
    <w:rsid w:val="00702625"/>
    <w:rsid w:val="00705080"/>
    <w:rsid w:val="00707DFF"/>
    <w:rsid w:val="00710479"/>
    <w:rsid w:val="00710FC8"/>
    <w:rsid w:val="00712505"/>
    <w:rsid w:val="00721491"/>
    <w:rsid w:val="0075226F"/>
    <w:rsid w:val="00764AFD"/>
    <w:rsid w:val="00766B4D"/>
    <w:rsid w:val="00781AAE"/>
    <w:rsid w:val="007829A5"/>
    <w:rsid w:val="007833A5"/>
    <w:rsid w:val="00786459"/>
    <w:rsid w:val="0079078D"/>
    <w:rsid w:val="007A60D1"/>
    <w:rsid w:val="007A6510"/>
    <w:rsid w:val="007B2C70"/>
    <w:rsid w:val="007B66A2"/>
    <w:rsid w:val="007C0F66"/>
    <w:rsid w:val="007D0E9C"/>
    <w:rsid w:val="007D1C10"/>
    <w:rsid w:val="007E0015"/>
    <w:rsid w:val="007F7359"/>
    <w:rsid w:val="0080068B"/>
    <w:rsid w:val="00800807"/>
    <w:rsid w:val="00814DAD"/>
    <w:rsid w:val="0082049A"/>
    <w:rsid w:val="008205F4"/>
    <w:rsid w:val="00823ABD"/>
    <w:rsid w:val="00824865"/>
    <w:rsid w:val="008258F0"/>
    <w:rsid w:val="00825B01"/>
    <w:rsid w:val="00826CC7"/>
    <w:rsid w:val="00827C1C"/>
    <w:rsid w:val="00836AC9"/>
    <w:rsid w:val="00836D03"/>
    <w:rsid w:val="00837459"/>
    <w:rsid w:val="008427FA"/>
    <w:rsid w:val="00845793"/>
    <w:rsid w:val="00854642"/>
    <w:rsid w:val="00857D9C"/>
    <w:rsid w:val="008608F9"/>
    <w:rsid w:val="00865AB6"/>
    <w:rsid w:val="008674C7"/>
    <w:rsid w:val="0087076A"/>
    <w:rsid w:val="00875B3B"/>
    <w:rsid w:val="00880AC0"/>
    <w:rsid w:val="00884F1B"/>
    <w:rsid w:val="00885F72"/>
    <w:rsid w:val="00892D6B"/>
    <w:rsid w:val="0089620F"/>
    <w:rsid w:val="008A45A4"/>
    <w:rsid w:val="008B1ECD"/>
    <w:rsid w:val="008B42A4"/>
    <w:rsid w:val="008C19A3"/>
    <w:rsid w:val="008C5A6F"/>
    <w:rsid w:val="008C63B7"/>
    <w:rsid w:val="008D6308"/>
    <w:rsid w:val="008D6E4A"/>
    <w:rsid w:val="008E1DDE"/>
    <w:rsid w:val="008E4E1E"/>
    <w:rsid w:val="008F4F8E"/>
    <w:rsid w:val="00902E08"/>
    <w:rsid w:val="00905C8C"/>
    <w:rsid w:val="00907087"/>
    <w:rsid w:val="009263CB"/>
    <w:rsid w:val="00926F43"/>
    <w:rsid w:val="009338B8"/>
    <w:rsid w:val="00935606"/>
    <w:rsid w:val="00945029"/>
    <w:rsid w:val="00963076"/>
    <w:rsid w:val="009634EE"/>
    <w:rsid w:val="00971D7B"/>
    <w:rsid w:val="00973BE5"/>
    <w:rsid w:val="0098195F"/>
    <w:rsid w:val="00982948"/>
    <w:rsid w:val="00993717"/>
    <w:rsid w:val="00996F82"/>
    <w:rsid w:val="009978EF"/>
    <w:rsid w:val="009A3261"/>
    <w:rsid w:val="009A4371"/>
    <w:rsid w:val="009A51FC"/>
    <w:rsid w:val="009B10F7"/>
    <w:rsid w:val="009B3A70"/>
    <w:rsid w:val="009B5548"/>
    <w:rsid w:val="009B6148"/>
    <w:rsid w:val="009B7261"/>
    <w:rsid w:val="009C07FF"/>
    <w:rsid w:val="009C0ED7"/>
    <w:rsid w:val="009C4E70"/>
    <w:rsid w:val="009C57DF"/>
    <w:rsid w:val="009C6E7C"/>
    <w:rsid w:val="009D1A45"/>
    <w:rsid w:val="009D304B"/>
    <w:rsid w:val="009D53D8"/>
    <w:rsid w:val="009E0086"/>
    <w:rsid w:val="009E58B4"/>
    <w:rsid w:val="009F0211"/>
    <w:rsid w:val="009F0423"/>
    <w:rsid w:val="009F04E6"/>
    <w:rsid w:val="009F05AC"/>
    <w:rsid w:val="009F36AF"/>
    <w:rsid w:val="009F62F6"/>
    <w:rsid w:val="009F6E91"/>
    <w:rsid w:val="009F6ED3"/>
    <w:rsid w:val="00A05B30"/>
    <w:rsid w:val="00A05FD8"/>
    <w:rsid w:val="00A10A92"/>
    <w:rsid w:val="00A25769"/>
    <w:rsid w:val="00A37C96"/>
    <w:rsid w:val="00A62CDA"/>
    <w:rsid w:val="00A64820"/>
    <w:rsid w:val="00A77AF4"/>
    <w:rsid w:val="00A82C18"/>
    <w:rsid w:val="00A84428"/>
    <w:rsid w:val="00A86EA5"/>
    <w:rsid w:val="00A953A2"/>
    <w:rsid w:val="00A95896"/>
    <w:rsid w:val="00AA31F8"/>
    <w:rsid w:val="00AA4A30"/>
    <w:rsid w:val="00AA506A"/>
    <w:rsid w:val="00AA7A74"/>
    <w:rsid w:val="00AB4F39"/>
    <w:rsid w:val="00AB704A"/>
    <w:rsid w:val="00AC1BB5"/>
    <w:rsid w:val="00AC41A8"/>
    <w:rsid w:val="00AC53BC"/>
    <w:rsid w:val="00AD18F6"/>
    <w:rsid w:val="00AD5CE1"/>
    <w:rsid w:val="00AE26C2"/>
    <w:rsid w:val="00AE4511"/>
    <w:rsid w:val="00AE5019"/>
    <w:rsid w:val="00AF176A"/>
    <w:rsid w:val="00B049B5"/>
    <w:rsid w:val="00B11EE3"/>
    <w:rsid w:val="00B2320F"/>
    <w:rsid w:val="00B37FC2"/>
    <w:rsid w:val="00B41B9E"/>
    <w:rsid w:val="00B437F6"/>
    <w:rsid w:val="00B45807"/>
    <w:rsid w:val="00B60016"/>
    <w:rsid w:val="00B61F6F"/>
    <w:rsid w:val="00B630D3"/>
    <w:rsid w:val="00B642A9"/>
    <w:rsid w:val="00B71B20"/>
    <w:rsid w:val="00B75621"/>
    <w:rsid w:val="00B8249D"/>
    <w:rsid w:val="00B86555"/>
    <w:rsid w:val="00B86BC7"/>
    <w:rsid w:val="00B92691"/>
    <w:rsid w:val="00B93F4C"/>
    <w:rsid w:val="00B94F35"/>
    <w:rsid w:val="00BB3209"/>
    <w:rsid w:val="00BB55CD"/>
    <w:rsid w:val="00BC6F96"/>
    <w:rsid w:val="00BD3AB3"/>
    <w:rsid w:val="00BE5069"/>
    <w:rsid w:val="00BF17D4"/>
    <w:rsid w:val="00BF369B"/>
    <w:rsid w:val="00BF36DB"/>
    <w:rsid w:val="00BF3B0E"/>
    <w:rsid w:val="00BF3CCB"/>
    <w:rsid w:val="00BF458F"/>
    <w:rsid w:val="00C00A0C"/>
    <w:rsid w:val="00C024ED"/>
    <w:rsid w:val="00C15C3E"/>
    <w:rsid w:val="00C230B0"/>
    <w:rsid w:val="00C253CF"/>
    <w:rsid w:val="00C25671"/>
    <w:rsid w:val="00C332F7"/>
    <w:rsid w:val="00C447A3"/>
    <w:rsid w:val="00C46516"/>
    <w:rsid w:val="00C54B8B"/>
    <w:rsid w:val="00C57649"/>
    <w:rsid w:val="00C61710"/>
    <w:rsid w:val="00C61CE6"/>
    <w:rsid w:val="00C66CA1"/>
    <w:rsid w:val="00C70871"/>
    <w:rsid w:val="00C7122F"/>
    <w:rsid w:val="00C722B4"/>
    <w:rsid w:val="00C73752"/>
    <w:rsid w:val="00C73C18"/>
    <w:rsid w:val="00C7457E"/>
    <w:rsid w:val="00C82A20"/>
    <w:rsid w:val="00C85696"/>
    <w:rsid w:val="00C91E28"/>
    <w:rsid w:val="00C939B3"/>
    <w:rsid w:val="00CA06B2"/>
    <w:rsid w:val="00CB39AE"/>
    <w:rsid w:val="00CB4F64"/>
    <w:rsid w:val="00CC5109"/>
    <w:rsid w:val="00CC5F05"/>
    <w:rsid w:val="00CC7724"/>
    <w:rsid w:val="00CD05E8"/>
    <w:rsid w:val="00CD1241"/>
    <w:rsid w:val="00CD3754"/>
    <w:rsid w:val="00CD687E"/>
    <w:rsid w:val="00CE3618"/>
    <w:rsid w:val="00CE3AC1"/>
    <w:rsid w:val="00CE7D6C"/>
    <w:rsid w:val="00CF224E"/>
    <w:rsid w:val="00D021A8"/>
    <w:rsid w:val="00D04B01"/>
    <w:rsid w:val="00D1199D"/>
    <w:rsid w:val="00D2415B"/>
    <w:rsid w:val="00D25043"/>
    <w:rsid w:val="00D33ECA"/>
    <w:rsid w:val="00D376CA"/>
    <w:rsid w:val="00D413F5"/>
    <w:rsid w:val="00D50756"/>
    <w:rsid w:val="00D51817"/>
    <w:rsid w:val="00D53AD9"/>
    <w:rsid w:val="00D542D0"/>
    <w:rsid w:val="00D57512"/>
    <w:rsid w:val="00D60A80"/>
    <w:rsid w:val="00D703CA"/>
    <w:rsid w:val="00D70CB9"/>
    <w:rsid w:val="00D720DB"/>
    <w:rsid w:val="00D73F79"/>
    <w:rsid w:val="00D75029"/>
    <w:rsid w:val="00D81FBD"/>
    <w:rsid w:val="00D9073A"/>
    <w:rsid w:val="00D9257D"/>
    <w:rsid w:val="00D94B5D"/>
    <w:rsid w:val="00DA2788"/>
    <w:rsid w:val="00DA56C1"/>
    <w:rsid w:val="00DB7F0B"/>
    <w:rsid w:val="00DC76BD"/>
    <w:rsid w:val="00DD2A3F"/>
    <w:rsid w:val="00DD4571"/>
    <w:rsid w:val="00DD5A32"/>
    <w:rsid w:val="00DE087D"/>
    <w:rsid w:val="00DE1163"/>
    <w:rsid w:val="00DF3A13"/>
    <w:rsid w:val="00E11FA5"/>
    <w:rsid w:val="00E20455"/>
    <w:rsid w:val="00E210D8"/>
    <w:rsid w:val="00E26714"/>
    <w:rsid w:val="00E37243"/>
    <w:rsid w:val="00E4145D"/>
    <w:rsid w:val="00E430E3"/>
    <w:rsid w:val="00E53B64"/>
    <w:rsid w:val="00E622A4"/>
    <w:rsid w:val="00E6543D"/>
    <w:rsid w:val="00E84D2A"/>
    <w:rsid w:val="00E875E7"/>
    <w:rsid w:val="00E917E5"/>
    <w:rsid w:val="00EB076B"/>
    <w:rsid w:val="00EB471F"/>
    <w:rsid w:val="00ED433D"/>
    <w:rsid w:val="00EE44B0"/>
    <w:rsid w:val="00EF55A2"/>
    <w:rsid w:val="00F03614"/>
    <w:rsid w:val="00F05A88"/>
    <w:rsid w:val="00F1343B"/>
    <w:rsid w:val="00F13668"/>
    <w:rsid w:val="00F214ED"/>
    <w:rsid w:val="00F22A64"/>
    <w:rsid w:val="00F2738A"/>
    <w:rsid w:val="00F36AE2"/>
    <w:rsid w:val="00F3741A"/>
    <w:rsid w:val="00F41608"/>
    <w:rsid w:val="00F42066"/>
    <w:rsid w:val="00F42A46"/>
    <w:rsid w:val="00F565AF"/>
    <w:rsid w:val="00F679B0"/>
    <w:rsid w:val="00F70D78"/>
    <w:rsid w:val="00F75A6E"/>
    <w:rsid w:val="00F84B33"/>
    <w:rsid w:val="00F852C1"/>
    <w:rsid w:val="00F9122F"/>
    <w:rsid w:val="00F953D1"/>
    <w:rsid w:val="00FA5C86"/>
    <w:rsid w:val="00FB2592"/>
    <w:rsid w:val="00FB43ED"/>
    <w:rsid w:val="00FB624B"/>
    <w:rsid w:val="00FC50A5"/>
    <w:rsid w:val="00FC5293"/>
    <w:rsid w:val="00FC5F81"/>
    <w:rsid w:val="00FC7448"/>
    <w:rsid w:val="00FD0DC1"/>
    <w:rsid w:val="00FD3F0F"/>
    <w:rsid w:val="00FE3168"/>
    <w:rsid w:val="00FE5C7F"/>
    <w:rsid w:val="00FE6682"/>
    <w:rsid w:val="00FF1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D67E637"/>
  <w15:docId w15:val="{31450E70-5B20-4CD7-AD5A-6C8B1CC35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37F6"/>
    <w:pPr>
      <w:spacing w:line="360" w:lineRule="auto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qFormat/>
    <w:rsid w:val="00CC7724"/>
    <w:pPr>
      <w:keepNext/>
      <w:numPr>
        <w:numId w:val="1"/>
      </w:numPr>
      <w:spacing w:after="60"/>
      <w:ind w:left="431" w:hanging="431"/>
      <w:outlineLvl w:val="0"/>
    </w:pPr>
    <w:rPr>
      <w:rFonts w:cs="Arial"/>
      <w:b/>
      <w:bCs/>
      <w:caps/>
      <w:kern w:val="32"/>
      <w:szCs w:val="32"/>
    </w:rPr>
  </w:style>
  <w:style w:type="paragraph" w:styleId="Ttulo2">
    <w:name w:val="heading 2"/>
    <w:basedOn w:val="Normal"/>
    <w:next w:val="Normal"/>
    <w:qFormat/>
    <w:rsid w:val="00CC7724"/>
    <w:pPr>
      <w:keepNext/>
      <w:numPr>
        <w:ilvl w:val="1"/>
        <w:numId w:val="1"/>
      </w:numPr>
      <w:spacing w:before="240" w:after="60"/>
      <w:ind w:left="578" w:hanging="578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qFormat/>
    <w:rsid w:val="00CC7724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Cs w:val="26"/>
    </w:rPr>
  </w:style>
  <w:style w:type="paragraph" w:styleId="Ttulo4">
    <w:name w:val="heading 4"/>
    <w:basedOn w:val="Normal"/>
    <w:next w:val="Normal"/>
    <w:qFormat/>
    <w:rsid w:val="00CC7724"/>
    <w:pPr>
      <w:keepNext/>
      <w:numPr>
        <w:ilvl w:val="3"/>
        <w:numId w:val="1"/>
      </w:numPr>
      <w:spacing w:before="240" w:after="60"/>
      <w:ind w:left="862" w:hanging="862"/>
      <w:outlineLvl w:val="3"/>
    </w:pPr>
    <w:rPr>
      <w:b/>
      <w:bCs/>
      <w:szCs w:val="28"/>
    </w:rPr>
  </w:style>
  <w:style w:type="paragraph" w:styleId="Ttulo5">
    <w:name w:val="heading 5"/>
    <w:basedOn w:val="Normal"/>
    <w:next w:val="Normal"/>
    <w:qFormat/>
    <w:rsid w:val="00CC7724"/>
    <w:pPr>
      <w:numPr>
        <w:ilvl w:val="4"/>
        <w:numId w:val="1"/>
      </w:numPr>
      <w:spacing w:before="240" w:after="60"/>
      <w:ind w:left="1009" w:hanging="1009"/>
      <w:outlineLvl w:val="4"/>
    </w:pPr>
    <w:rPr>
      <w:b/>
      <w:bCs/>
      <w:iCs/>
      <w:szCs w:val="26"/>
    </w:rPr>
  </w:style>
  <w:style w:type="paragraph" w:styleId="Ttulo6">
    <w:name w:val="heading 6"/>
    <w:basedOn w:val="Normal"/>
    <w:next w:val="Normal"/>
    <w:qFormat/>
    <w:rsid w:val="00CC7724"/>
    <w:pPr>
      <w:numPr>
        <w:ilvl w:val="5"/>
        <w:numId w:val="1"/>
      </w:numPr>
      <w:spacing w:before="240" w:after="60"/>
      <w:ind w:left="1151" w:hanging="1151"/>
      <w:outlineLvl w:val="5"/>
    </w:pPr>
    <w:rPr>
      <w:b/>
      <w:bCs/>
      <w:szCs w:val="22"/>
    </w:rPr>
  </w:style>
  <w:style w:type="paragraph" w:styleId="Ttulo7">
    <w:name w:val="heading 7"/>
    <w:basedOn w:val="Normal"/>
    <w:next w:val="Normal"/>
    <w:qFormat/>
    <w:rsid w:val="00CC7724"/>
    <w:pPr>
      <w:numPr>
        <w:ilvl w:val="6"/>
        <w:numId w:val="1"/>
      </w:numPr>
      <w:spacing w:before="240" w:after="60"/>
      <w:ind w:left="1298" w:hanging="1298"/>
      <w:outlineLvl w:val="6"/>
    </w:pPr>
    <w:rPr>
      <w:b/>
    </w:rPr>
  </w:style>
  <w:style w:type="paragraph" w:styleId="Ttulo8">
    <w:name w:val="heading 8"/>
    <w:basedOn w:val="Normal"/>
    <w:next w:val="Normal"/>
    <w:qFormat/>
    <w:rsid w:val="00CC7724"/>
    <w:pPr>
      <w:numPr>
        <w:ilvl w:val="7"/>
        <w:numId w:val="1"/>
      </w:numPr>
      <w:spacing w:before="240" w:after="60"/>
      <w:outlineLvl w:val="7"/>
    </w:pPr>
    <w:rPr>
      <w:b/>
      <w:iCs/>
    </w:rPr>
  </w:style>
  <w:style w:type="paragraph" w:styleId="Ttulo9">
    <w:name w:val="heading 9"/>
    <w:basedOn w:val="Normal"/>
    <w:next w:val="Normal"/>
    <w:qFormat/>
    <w:rsid w:val="00CC7724"/>
    <w:pPr>
      <w:numPr>
        <w:ilvl w:val="8"/>
        <w:numId w:val="1"/>
      </w:numPr>
      <w:spacing w:before="240" w:after="60"/>
      <w:ind w:left="1582" w:hanging="1582"/>
      <w:outlineLvl w:val="8"/>
    </w:pPr>
    <w:rPr>
      <w:rFonts w:cs="Arial"/>
      <w:b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autoRedefine/>
    <w:uiPriority w:val="39"/>
    <w:rsid w:val="008C63B7"/>
    <w:pPr>
      <w:tabs>
        <w:tab w:val="left" w:pos="480"/>
        <w:tab w:val="right" w:leader="dot" w:pos="9062"/>
      </w:tabs>
      <w:jc w:val="left"/>
    </w:pPr>
    <w:rPr>
      <w:rFonts w:cstheme="minorHAnsi"/>
      <w:bCs/>
      <w:szCs w:val="20"/>
    </w:rPr>
  </w:style>
  <w:style w:type="paragraph" w:styleId="Sumrio2">
    <w:name w:val="toc 2"/>
    <w:basedOn w:val="Normal"/>
    <w:next w:val="Normal"/>
    <w:autoRedefine/>
    <w:uiPriority w:val="39"/>
    <w:rsid w:val="008C63B7"/>
    <w:pPr>
      <w:jc w:val="left"/>
    </w:pPr>
    <w:rPr>
      <w:rFonts w:cstheme="minorHAnsi"/>
      <w:iCs/>
      <w:szCs w:val="20"/>
    </w:rPr>
  </w:style>
  <w:style w:type="paragraph" w:styleId="Sumrio3">
    <w:name w:val="toc 3"/>
    <w:basedOn w:val="Normal"/>
    <w:next w:val="Normal"/>
    <w:autoRedefine/>
    <w:uiPriority w:val="39"/>
    <w:rsid w:val="008C63B7"/>
    <w:pPr>
      <w:jc w:val="left"/>
    </w:pPr>
    <w:rPr>
      <w:rFonts w:cstheme="minorHAnsi"/>
      <w:szCs w:val="20"/>
    </w:rPr>
  </w:style>
  <w:style w:type="paragraph" w:styleId="Sumrio4">
    <w:name w:val="toc 4"/>
    <w:basedOn w:val="Normal"/>
    <w:next w:val="Normal"/>
    <w:autoRedefine/>
    <w:semiHidden/>
    <w:rsid w:val="00F13668"/>
    <w:pPr>
      <w:jc w:val="left"/>
    </w:pPr>
    <w:rPr>
      <w:rFonts w:cstheme="minorHAnsi"/>
      <w:szCs w:val="20"/>
    </w:rPr>
  </w:style>
  <w:style w:type="paragraph" w:styleId="Sumrio5">
    <w:name w:val="toc 5"/>
    <w:basedOn w:val="Normal"/>
    <w:next w:val="Normal"/>
    <w:autoRedefine/>
    <w:semiHidden/>
    <w:rsid w:val="00F13668"/>
    <w:pPr>
      <w:jc w:val="left"/>
    </w:pPr>
    <w:rPr>
      <w:rFonts w:cstheme="minorHAnsi"/>
      <w:szCs w:val="20"/>
    </w:rPr>
  </w:style>
  <w:style w:type="paragraph" w:styleId="Sumrio6">
    <w:name w:val="toc 6"/>
    <w:basedOn w:val="Normal"/>
    <w:next w:val="Normal"/>
    <w:autoRedefine/>
    <w:semiHidden/>
    <w:rsid w:val="00F13668"/>
    <w:pPr>
      <w:jc w:val="left"/>
    </w:pPr>
    <w:rPr>
      <w:rFonts w:cstheme="minorHAnsi"/>
      <w:szCs w:val="20"/>
    </w:rPr>
  </w:style>
  <w:style w:type="paragraph" w:styleId="Sumrio7">
    <w:name w:val="toc 7"/>
    <w:basedOn w:val="Normal"/>
    <w:next w:val="Normal"/>
    <w:autoRedefine/>
    <w:semiHidden/>
    <w:rsid w:val="00F13668"/>
    <w:pPr>
      <w:jc w:val="left"/>
    </w:pPr>
    <w:rPr>
      <w:rFonts w:cstheme="minorHAnsi"/>
      <w:szCs w:val="20"/>
    </w:rPr>
  </w:style>
  <w:style w:type="paragraph" w:styleId="Sumrio8">
    <w:name w:val="toc 8"/>
    <w:basedOn w:val="Normal"/>
    <w:next w:val="Normal"/>
    <w:autoRedefine/>
    <w:semiHidden/>
    <w:rsid w:val="00F13668"/>
    <w:pPr>
      <w:jc w:val="left"/>
    </w:pPr>
    <w:rPr>
      <w:rFonts w:cstheme="minorHAnsi"/>
      <w:szCs w:val="20"/>
    </w:rPr>
  </w:style>
  <w:style w:type="paragraph" w:styleId="Sumrio9">
    <w:name w:val="toc 9"/>
    <w:basedOn w:val="Normal"/>
    <w:next w:val="Normal"/>
    <w:autoRedefine/>
    <w:semiHidden/>
    <w:rsid w:val="00F13668"/>
    <w:pPr>
      <w:jc w:val="left"/>
    </w:pPr>
    <w:rPr>
      <w:rFonts w:cstheme="minorHAnsi"/>
      <w:szCs w:val="20"/>
    </w:rPr>
  </w:style>
  <w:style w:type="character" w:styleId="Hyperlink">
    <w:name w:val="Hyperlink"/>
    <w:basedOn w:val="Fontepargpadro"/>
    <w:semiHidden/>
    <w:rsid w:val="00022785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rsid w:val="00022785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  <w:rsid w:val="00022785"/>
  </w:style>
  <w:style w:type="paragraph" w:styleId="Rodap">
    <w:name w:val="footer"/>
    <w:basedOn w:val="Normal"/>
    <w:link w:val="RodapChar"/>
    <w:uiPriority w:val="99"/>
    <w:rsid w:val="00022785"/>
    <w:pPr>
      <w:tabs>
        <w:tab w:val="center" w:pos="4419"/>
        <w:tab w:val="right" w:pos="8838"/>
      </w:tabs>
    </w:pPr>
  </w:style>
  <w:style w:type="paragraph" w:styleId="Textoembloco">
    <w:name w:val="Block Text"/>
    <w:basedOn w:val="Normal"/>
    <w:semiHidden/>
    <w:rsid w:val="00022785"/>
    <w:pPr>
      <w:spacing w:line="240" w:lineRule="auto"/>
      <w:ind w:left="1134" w:right="942"/>
    </w:pPr>
    <w:rPr>
      <w:szCs w:val="20"/>
    </w:rPr>
  </w:style>
  <w:style w:type="paragraph" w:styleId="Textodenotaderodap">
    <w:name w:val="footnote text"/>
    <w:basedOn w:val="Normal"/>
    <w:semiHidden/>
    <w:rsid w:val="00022785"/>
    <w:pPr>
      <w:spacing w:line="240" w:lineRule="auto"/>
    </w:pPr>
    <w:rPr>
      <w:szCs w:val="20"/>
    </w:rPr>
  </w:style>
  <w:style w:type="character" w:styleId="Refdenotaderodap">
    <w:name w:val="footnote reference"/>
    <w:basedOn w:val="Fontepargpadro"/>
    <w:semiHidden/>
    <w:rsid w:val="00022785"/>
    <w:rPr>
      <w:vertAlign w:val="superscript"/>
    </w:rPr>
  </w:style>
  <w:style w:type="paragraph" w:styleId="Legenda">
    <w:name w:val="caption"/>
    <w:basedOn w:val="Normal"/>
    <w:next w:val="Normal"/>
    <w:uiPriority w:val="35"/>
    <w:qFormat/>
    <w:rsid w:val="00022785"/>
    <w:pPr>
      <w:spacing w:before="120" w:line="240" w:lineRule="auto"/>
      <w:jc w:val="center"/>
    </w:pPr>
    <w:rPr>
      <w:szCs w:val="20"/>
    </w:rPr>
  </w:style>
  <w:style w:type="paragraph" w:styleId="Recuodecorpodetexto">
    <w:name w:val="Body Text Indent"/>
    <w:basedOn w:val="Normal"/>
    <w:semiHidden/>
    <w:rsid w:val="00022785"/>
    <w:pPr>
      <w:ind w:left="4488"/>
    </w:pPr>
  </w:style>
  <w:style w:type="paragraph" w:styleId="Corpodetexto">
    <w:name w:val="Body Text"/>
    <w:basedOn w:val="Normal"/>
    <w:semiHidden/>
    <w:rsid w:val="00022785"/>
  </w:style>
  <w:style w:type="paragraph" w:styleId="ndicedeilustraes">
    <w:name w:val="table of figures"/>
    <w:basedOn w:val="Normal"/>
    <w:next w:val="Normal"/>
    <w:semiHidden/>
    <w:rsid w:val="00022785"/>
    <w:pPr>
      <w:ind w:left="480" w:hanging="480"/>
    </w:pPr>
  </w:style>
  <w:style w:type="character" w:styleId="HiperlinkVisitado">
    <w:name w:val="FollowedHyperlink"/>
    <w:basedOn w:val="Fontepargpadro"/>
    <w:semiHidden/>
    <w:rsid w:val="00022785"/>
    <w:rPr>
      <w:color w:val="800080"/>
      <w:u w:val="single"/>
    </w:rPr>
  </w:style>
  <w:style w:type="paragraph" w:styleId="Recuodecorpodetexto2">
    <w:name w:val="Body Text Indent 2"/>
    <w:basedOn w:val="Normal"/>
    <w:semiHidden/>
    <w:rsid w:val="00022785"/>
    <w:pPr>
      <w:ind w:left="720"/>
    </w:pPr>
  </w:style>
  <w:style w:type="paragraph" w:styleId="Recuodecorpodetexto3">
    <w:name w:val="Body Text Indent 3"/>
    <w:basedOn w:val="Normal"/>
    <w:semiHidden/>
    <w:rsid w:val="00022785"/>
    <w:pPr>
      <w:ind w:left="708"/>
    </w:pPr>
  </w:style>
  <w:style w:type="paragraph" w:styleId="NormalWeb">
    <w:name w:val="Normal (Web)"/>
    <w:basedOn w:val="Normal"/>
    <w:semiHidden/>
    <w:rsid w:val="00022785"/>
    <w:pPr>
      <w:spacing w:before="100" w:beforeAutospacing="1" w:after="100" w:afterAutospacing="1" w:line="240" w:lineRule="auto"/>
      <w:jc w:val="left"/>
    </w:pPr>
  </w:style>
  <w:style w:type="paragraph" w:styleId="Corpodetexto2">
    <w:name w:val="Body Text 2"/>
    <w:basedOn w:val="Normal"/>
    <w:semiHidden/>
    <w:rsid w:val="00022785"/>
    <w:pPr>
      <w:jc w:val="left"/>
    </w:pPr>
    <w:rPr>
      <w:rFonts w:ascii="Courier New" w:hAnsi="Courier New" w:cs="Courier New"/>
      <w:szCs w:val="20"/>
    </w:rPr>
  </w:style>
  <w:style w:type="paragraph" w:styleId="Corpodetexto3">
    <w:name w:val="Body Text 3"/>
    <w:basedOn w:val="Normal"/>
    <w:semiHidden/>
    <w:rsid w:val="00022785"/>
    <w:pPr>
      <w:spacing w:line="240" w:lineRule="auto"/>
      <w:jc w:val="left"/>
    </w:pPr>
  </w:style>
  <w:style w:type="paragraph" w:customStyle="1" w:styleId="citaolonga">
    <w:name w:val="citação longa"/>
    <w:basedOn w:val="Normal"/>
    <w:rsid w:val="00022785"/>
    <w:pPr>
      <w:spacing w:after="240" w:line="240" w:lineRule="auto"/>
      <w:ind w:left="2268"/>
    </w:pPr>
  </w:style>
  <w:style w:type="paragraph" w:styleId="CabealhodoSumrio">
    <w:name w:val="TOC Heading"/>
    <w:basedOn w:val="Ttulo1"/>
    <w:next w:val="Normal"/>
    <w:uiPriority w:val="39"/>
    <w:unhideWhenUsed/>
    <w:qFormat/>
    <w:rsid w:val="000078AF"/>
    <w:pPr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sz w:val="32"/>
    </w:rPr>
  </w:style>
  <w:style w:type="paragraph" w:styleId="PargrafodaLista">
    <w:name w:val="List Paragraph"/>
    <w:basedOn w:val="Normal"/>
    <w:uiPriority w:val="34"/>
    <w:qFormat/>
    <w:rsid w:val="00907087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sid w:val="00996F82"/>
    <w:rPr>
      <w:rFonts w:ascii="Arial" w:hAnsi="Arial"/>
      <w:sz w:val="24"/>
      <w:szCs w:val="24"/>
    </w:rPr>
  </w:style>
  <w:style w:type="table" w:styleId="Tabelacomgrade">
    <w:name w:val="Table Grid"/>
    <w:basedOn w:val="Tabelanormal"/>
    <w:uiPriority w:val="59"/>
    <w:rsid w:val="006773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15335E"/>
    <w:rPr>
      <w:color w:val="605E5C"/>
      <w:shd w:val="clear" w:color="auto" w:fill="E1DFDD"/>
    </w:rPr>
  </w:style>
  <w:style w:type="character" w:customStyle="1" w:styleId="tlssbb">
    <w:name w:val="tlssbb"/>
    <w:basedOn w:val="Fontepargpadro"/>
    <w:rsid w:val="000567F3"/>
  </w:style>
  <w:style w:type="character" w:customStyle="1" w:styleId="RodapChar">
    <w:name w:val="Rodapé Char"/>
    <w:basedOn w:val="Fontepargpadro"/>
    <w:link w:val="Rodap"/>
    <w:uiPriority w:val="99"/>
    <w:rsid w:val="00635DD0"/>
    <w:rPr>
      <w:rFonts w:ascii="Arial" w:hAnsi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9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jpe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://node173829-meuprojeto.jelasticlw.com.br/userweb/index" TargetMode="External"/><Relationship Id="rId48" Type="http://schemas.openxmlformats.org/officeDocument/2006/relationships/image" Target="media/image42.png"/><Relationship Id="rId8" Type="http://schemas.openxmlformats.org/officeDocument/2006/relationships/header" Target="header1.xml"/><Relationship Id="rId5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ugusto%20Cruz\Documents\Normalcruzaugu.dotm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0"/>
</file>

<file path=customXml/itemProps1.xml><?xml version="1.0" encoding="utf-8"?>
<ds:datastoreItem xmlns:ds="http://schemas.openxmlformats.org/officeDocument/2006/customXml" ds:itemID="{77570356-D306-4E29-B8AE-03170EF81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Normalcruzaugu</Template>
  <TotalTime>4</TotalTime>
  <Pages>42</Pages>
  <Words>5942</Words>
  <Characters>32089</Characters>
  <Application>Microsoft Office Word</Application>
  <DocSecurity>0</DocSecurity>
  <Lines>267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 para Monografia</vt:lpstr>
    </vt:vector>
  </TitlesOfParts>
  <Manager>augusto.cruz@fatec.sp.gov.br</Manager>
  <Company>Fatec Carapicuíba</Company>
  <LinksUpToDate>false</LinksUpToDate>
  <CharactersWithSpaces>37956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para Monografia</dc:title>
  <dc:subject>Trabalho de graduação</dc:subject>
  <dc:creator>augusto.cruz@fatec.sp.gov.br;f143coord.cursos@fatec.sp.gov.br</dc:creator>
  <cp:keywords>SIMGETEC</cp:keywords>
  <cp:lastModifiedBy>MARILSON DOS SANTOS</cp:lastModifiedBy>
  <cp:revision>4</cp:revision>
  <cp:lastPrinted>2003-09-16T13:32:00Z</cp:lastPrinted>
  <dcterms:created xsi:type="dcterms:W3CDTF">2018-11-27T21:14:00Z</dcterms:created>
  <dcterms:modified xsi:type="dcterms:W3CDTF">2018-11-27T21:18:00Z</dcterms:modified>
</cp:coreProperties>
</file>